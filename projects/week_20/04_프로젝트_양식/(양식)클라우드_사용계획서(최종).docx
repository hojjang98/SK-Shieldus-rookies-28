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11F00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65349FC7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2EE28696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4351F48B" w14:textId="47398185" w:rsidR="0041634E" w:rsidRPr="00C47FFB" w:rsidRDefault="00C47FFB" w:rsidP="00360384">
      <w:pPr>
        <w:jc w:val="center"/>
        <w:rPr>
          <w:rFonts w:ascii="맑은 고딕" w:eastAsia="맑은 고딕" w:hAnsi="맑은 고딕"/>
          <w:b/>
          <w:sz w:val="48"/>
          <w:szCs w:val="40"/>
          <w:u w:val="single"/>
        </w:rPr>
      </w:pPr>
      <w:r w:rsidRPr="00C47FFB">
        <w:rPr>
          <w:rFonts w:ascii="맑은 고딕" w:eastAsia="맑은 고딕" w:hAnsi="맑은 고딕" w:hint="eastAsia"/>
          <w:b/>
          <w:sz w:val="48"/>
          <w:szCs w:val="40"/>
          <w:u w:val="single"/>
        </w:rPr>
        <w:t>클라우드 사용계획서</w:t>
      </w:r>
    </w:p>
    <w:p w14:paraId="3A1F6059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60C006BA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41CF09F4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3EBD9D33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0E5DC916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3EF7F8B5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4A0D0C93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71A82E8D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5C0EDE8B" w14:textId="77777777" w:rsidR="0041634E" w:rsidRPr="000B52BB" w:rsidRDefault="0041634E" w:rsidP="00360384">
      <w:pPr>
        <w:rPr>
          <w:rFonts w:ascii="맑은 고딕" w:eastAsia="맑은 고딕" w:hAnsi="맑은 고딕"/>
          <w:b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7210"/>
      </w:tblGrid>
      <w:tr w:rsidR="0041634E" w:rsidRPr="000B52BB" w14:paraId="7B7A2FC5" w14:textId="77777777" w:rsidTr="00D15F9E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417C5622" w14:textId="55C7EA63" w:rsidR="0041634E" w:rsidRPr="001D7217" w:rsidRDefault="009E3B84" w:rsidP="00360384">
            <w:pPr>
              <w:widowControl w:val="0"/>
              <w:wordWrap w:val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프로젝트명</w:t>
            </w:r>
          </w:p>
        </w:tc>
        <w:tc>
          <w:tcPr>
            <w:tcW w:w="7210" w:type="dxa"/>
            <w:shd w:val="clear" w:color="auto" w:fill="auto"/>
            <w:vAlign w:val="center"/>
          </w:tcPr>
          <w:p w14:paraId="5A0135CF" w14:textId="072242E9" w:rsidR="0041634E" w:rsidRPr="001D7217" w:rsidRDefault="0041634E" w:rsidP="00360384">
            <w:pPr>
              <w:widowControl w:val="0"/>
              <w:wordWrap w:val="0"/>
              <w:rPr>
                <w:rFonts w:ascii="맑은 고딕" w:eastAsia="맑은 고딕" w:hAnsi="맑은 고딕"/>
              </w:rPr>
            </w:pPr>
          </w:p>
        </w:tc>
      </w:tr>
      <w:tr w:rsidR="00D15F9E" w:rsidRPr="000B52BB" w14:paraId="11A1E415" w14:textId="77777777" w:rsidTr="00D15F9E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19879626" w14:textId="6F09BE90" w:rsidR="00D15F9E" w:rsidRPr="001D7217" w:rsidRDefault="00D15F9E" w:rsidP="00360384">
            <w:pPr>
              <w:widowControl w:val="0"/>
              <w:wordWrap w:val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프로젝트</w:t>
            </w:r>
            <w:r w:rsidR="00C47FFB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C47FFB">
              <w:rPr>
                <w:rFonts w:ascii="맑은 고딕" w:eastAsia="맑은 고딕" w:hAnsi="맑은 고딕" w:hint="eastAsia"/>
              </w:rPr>
              <w:t>팀명</w:t>
            </w:r>
            <w:proofErr w:type="spellEnd"/>
          </w:p>
        </w:tc>
        <w:tc>
          <w:tcPr>
            <w:tcW w:w="7210" w:type="dxa"/>
            <w:shd w:val="clear" w:color="auto" w:fill="auto"/>
            <w:vAlign w:val="center"/>
          </w:tcPr>
          <w:p w14:paraId="781D2859" w14:textId="486D865D" w:rsidR="00D15F9E" w:rsidRPr="001D7217" w:rsidRDefault="00D15F9E" w:rsidP="00360384">
            <w:pPr>
              <w:widowControl w:val="0"/>
              <w:wordWrap w:val="0"/>
              <w:rPr>
                <w:rFonts w:ascii="맑은 고딕" w:eastAsia="맑은 고딕" w:hAnsi="맑은 고딕"/>
              </w:rPr>
            </w:pPr>
          </w:p>
        </w:tc>
      </w:tr>
      <w:tr w:rsidR="00D15F9E" w:rsidRPr="000B52BB" w14:paraId="0DF1C449" w14:textId="77777777" w:rsidTr="0066746A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0AB7B5F3" w14:textId="077AF1F6" w:rsidR="00D15F9E" w:rsidRPr="001D7217" w:rsidRDefault="00D15F9E" w:rsidP="00360384">
            <w:pPr>
              <w:widowControl w:val="0"/>
              <w:wordWrap w:val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프로젝트 팀장</w:t>
            </w:r>
          </w:p>
        </w:tc>
        <w:tc>
          <w:tcPr>
            <w:tcW w:w="7210" w:type="dxa"/>
            <w:shd w:val="clear" w:color="auto" w:fill="auto"/>
            <w:vAlign w:val="center"/>
          </w:tcPr>
          <w:p w14:paraId="016EAD0F" w14:textId="5670FA68" w:rsidR="00D15F9E" w:rsidRPr="001D7217" w:rsidRDefault="00D15F9E" w:rsidP="00360384">
            <w:pPr>
              <w:widowControl w:val="0"/>
              <w:wordWrap w:val="0"/>
              <w:rPr>
                <w:rFonts w:ascii="맑은 고딕" w:eastAsia="맑은 고딕" w:hAnsi="맑은 고딕"/>
              </w:rPr>
            </w:pPr>
          </w:p>
        </w:tc>
      </w:tr>
      <w:tr w:rsidR="00D15F9E" w:rsidRPr="000B52BB" w14:paraId="01913A20" w14:textId="77777777" w:rsidTr="00CD1DE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0F03E1F7" w14:textId="7EDCC461" w:rsidR="00D15F9E" w:rsidRPr="001D7217" w:rsidRDefault="00D15F9E" w:rsidP="00360384">
            <w:pPr>
              <w:widowControl w:val="0"/>
              <w:wordWrap w:val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프로젝트 팀원</w:t>
            </w:r>
          </w:p>
        </w:tc>
        <w:tc>
          <w:tcPr>
            <w:tcW w:w="7210" w:type="dxa"/>
            <w:shd w:val="clear" w:color="auto" w:fill="auto"/>
            <w:vAlign w:val="center"/>
          </w:tcPr>
          <w:p w14:paraId="730AD4C3" w14:textId="6746F187" w:rsidR="00D15F9E" w:rsidRPr="001D7217" w:rsidRDefault="00D15F9E" w:rsidP="00360384">
            <w:pPr>
              <w:widowControl w:val="0"/>
              <w:wordWrap w:val="0"/>
              <w:rPr>
                <w:rFonts w:ascii="맑은 고딕" w:eastAsia="맑은 고딕" w:hAnsi="맑은 고딕"/>
              </w:rPr>
            </w:pPr>
          </w:p>
        </w:tc>
      </w:tr>
    </w:tbl>
    <w:p w14:paraId="07C49753" w14:textId="655D0A1D" w:rsidR="0041634E" w:rsidRDefault="0041634E" w:rsidP="00360384">
      <w:pPr>
        <w:rPr>
          <w:rFonts w:ascii="맑은 고딕" w:eastAsia="맑은 고딕" w:hAnsi="맑은 고딕"/>
          <w:b/>
          <w:sz w:val="22"/>
        </w:rPr>
      </w:pPr>
    </w:p>
    <w:p w14:paraId="3D59F844" w14:textId="2BCB09C1" w:rsidR="00E02F01" w:rsidRDefault="00E02F01" w:rsidP="00360384">
      <w:pPr>
        <w:rPr>
          <w:rFonts w:ascii="맑은 고딕" w:eastAsia="맑은 고딕" w:hAnsi="맑은 고딕"/>
          <w:b/>
          <w:sz w:val="22"/>
        </w:rPr>
      </w:pPr>
    </w:p>
    <w:p w14:paraId="2741EA96" w14:textId="082EC95F" w:rsidR="00E02F01" w:rsidRDefault="00E02F01" w:rsidP="00360384">
      <w:pPr>
        <w:rPr>
          <w:rFonts w:ascii="맑은 고딕" w:eastAsia="맑은 고딕" w:hAnsi="맑은 고딕"/>
          <w:b/>
          <w:sz w:val="22"/>
        </w:rPr>
      </w:pPr>
    </w:p>
    <w:p w14:paraId="05F00121" w14:textId="77777777" w:rsidR="00E02F01" w:rsidRDefault="00E02F01" w:rsidP="00360384">
      <w:pPr>
        <w:rPr>
          <w:rFonts w:ascii="맑은 고딕" w:eastAsia="맑은 고딕" w:hAnsi="맑은 고딕"/>
          <w:b/>
          <w:sz w:val="22"/>
        </w:rPr>
      </w:pPr>
    </w:p>
    <w:p w14:paraId="11396D13" w14:textId="6C401BF8" w:rsidR="005D1AFB" w:rsidRPr="000B52BB" w:rsidRDefault="00E02F01" w:rsidP="00E02F01">
      <w:pPr>
        <w:jc w:val="center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 wp14:anchorId="782C6671" wp14:editId="5A62E98C">
            <wp:extent cx="2080260" cy="1178329"/>
            <wp:effectExtent l="0" t="0" r="0" b="317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위랩스 logo - 복사본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67" cy="140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83F8" w14:textId="77777777" w:rsidR="00365309" w:rsidRDefault="00365309" w:rsidP="00365309">
      <w:pPr>
        <w:overflowPunct/>
        <w:autoSpaceDE/>
        <w:autoSpaceDN/>
        <w:adjustRightInd/>
        <w:textAlignment w:val="auto"/>
        <w:rPr>
          <w:rFonts w:ascii="맑은 고딕" w:eastAsia="맑은 고딕" w:hAnsi="맑은 고딕"/>
          <w:b/>
          <w:sz w:val="22"/>
        </w:rPr>
      </w:pPr>
      <w:bookmarkStart w:id="0" w:name="#1407133847"/>
      <w:bookmarkEnd w:id="0"/>
    </w:p>
    <w:p w14:paraId="54068846" w14:textId="77777777" w:rsidR="00365309" w:rsidRPr="00360384" w:rsidRDefault="00365309" w:rsidP="00365309">
      <w:pPr>
        <w:jc w:val="center"/>
        <w:rPr>
          <w:rFonts w:ascii="맑은 고딕" w:eastAsia="맑은 고딕" w:hAnsi="맑은 고딕"/>
          <w:b/>
          <w:sz w:val="36"/>
          <w:szCs w:val="28"/>
        </w:rPr>
      </w:pPr>
    </w:p>
    <w:p w14:paraId="19A6D4B3" w14:textId="77777777" w:rsidR="00365309" w:rsidRDefault="00365309" w:rsidP="00365309">
      <w:pPr>
        <w:jc w:val="center"/>
        <w:rPr>
          <w:rFonts w:ascii="맑은 고딕" w:eastAsia="맑은 고딕" w:hAnsi="맑은 고딕"/>
          <w:b/>
          <w:sz w:val="36"/>
          <w:szCs w:val="24"/>
        </w:rPr>
      </w:pPr>
      <w:r w:rsidRPr="00D15F9E">
        <w:rPr>
          <w:rFonts w:ascii="맑은 고딕" w:eastAsia="맑은 고딕" w:hAnsi="맑은 고딕" w:hint="eastAsia"/>
          <w:b/>
          <w:sz w:val="36"/>
          <w:szCs w:val="24"/>
        </w:rPr>
        <w:t>제</w:t>
      </w:r>
      <w:r>
        <w:rPr>
          <w:rFonts w:ascii="맑은 고딕" w:eastAsia="맑은 고딕" w:hAnsi="맑은 고딕"/>
          <w:b/>
          <w:sz w:val="36"/>
          <w:szCs w:val="24"/>
        </w:rPr>
        <w:t>/</w:t>
      </w:r>
      <w:r w:rsidRPr="00D15F9E">
        <w:rPr>
          <w:rFonts w:ascii="맑은 고딕" w:eastAsia="맑은 고딕" w:hAnsi="맑은 고딕" w:hint="eastAsia"/>
          <w:b/>
          <w:sz w:val="36"/>
          <w:szCs w:val="24"/>
        </w:rPr>
        <w:t>개정 이력</w:t>
      </w:r>
    </w:p>
    <w:p w14:paraId="303AA6C1" w14:textId="77777777" w:rsidR="00365309" w:rsidRPr="00360384" w:rsidRDefault="00365309" w:rsidP="00365309">
      <w:pPr>
        <w:jc w:val="center"/>
        <w:rPr>
          <w:rFonts w:ascii="맑은 고딕" w:eastAsia="맑은 고딕" w:hAnsi="맑은 고딕"/>
          <w:b/>
          <w:sz w:val="36"/>
          <w:szCs w:val="24"/>
        </w:rPr>
      </w:pPr>
    </w:p>
    <w:tbl>
      <w:tblPr>
        <w:tblW w:w="94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12" w:type="dxa"/>
          <w:right w:w="112" w:type="dxa"/>
        </w:tblCellMar>
        <w:tblLook w:val="0000" w:firstRow="0" w:lastRow="0" w:firstColumn="0" w:lastColumn="0" w:noHBand="0" w:noVBand="0"/>
      </w:tblPr>
      <w:tblGrid>
        <w:gridCol w:w="1518"/>
        <w:gridCol w:w="1697"/>
        <w:gridCol w:w="1649"/>
        <w:gridCol w:w="4611"/>
      </w:tblGrid>
      <w:tr w:rsidR="00365309" w:rsidRPr="000B52BB" w14:paraId="048B722A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  <w:vAlign w:val="center"/>
          </w:tcPr>
          <w:p w14:paraId="551BF7C7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b/>
                <w:noProof/>
              </w:rPr>
            </w:pPr>
            <w:r w:rsidRPr="009E3B84">
              <w:rPr>
                <w:rFonts w:ascii="맑은 고딕" w:eastAsia="맑은 고딕" w:hAnsi="맑은 고딕" w:hint="eastAsia"/>
                <w:b/>
                <w:noProof/>
              </w:rPr>
              <w:t>버젼</w:t>
            </w:r>
            <w:r w:rsidRPr="009E3B84">
              <w:rPr>
                <w:rFonts w:ascii="맑은 고딕" w:eastAsia="맑은 고딕" w:hAnsi="맑은 고딕"/>
                <w:b/>
                <w:noProof/>
              </w:rPr>
              <w:t>/</w:t>
            </w:r>
            <w:r w:rsidRPr="009E3B84">
              <w:rPr>
                <w:rFonts w:ascii="맑은 고딕" w:eastAsia="맑은 고딕" w:hAnsi="맑은 고딕" w:hint="eastAsia"/>
                <w:b/>
                <w:noProof/>
              </w:rPr>
              <w:t>릴리스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0" w:color="auto" w:fill="auto"/>
            <w:vAlign w:val="center"/>
          </w:tcPr>
          <w:p w14:paraId="2CFD79F1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b/>
                <w:noProof/>
              </w:rPr>
            </w:pPr>
            <w:r w:rsidRPr="009E3B84">
              <w:rPr>
                <w:rFonts w:ascii="맑은 고딕" w:eastAsia="맑은 고딕" w:hAnsi="맑은 고딕" w:hint="eastAsia"/>
                <w:b/>
                <w:noProof/>
              </w:rPr>
              <w:t>작성일자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pct10" w:color="auto" w:fill="auto"/>
            <w:vAlign w:val="center"/>
          </w:tcPr>
          <w:p w14:paraId="133BD491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b/>
                <w:noProof/>
              </w:rPr>
            </w:pPr>
            <w:r w:rsidRPr="009E3B84">
              <w:rPr>
                <w:rFonts w:ascii="맑은 고딕" w:eastAsia="맑은 고딕" w:hAnsi="맑은 고딕" w:hint="eastAsia"/>
                <w:b/>
                <w:noProof/>
              </w:rPr>
              <w:t>작성자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10" w:color="auto" w:fill="auto"/>
            <w:vAlign w:val="center"/>
          </w:tcPr>
          <w:p w14:paraId="7956731F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b/>
                <w:noProof/>
              </w:rPr>
            </w:pPr>
            <w:r w:rsidRPr="009E3B84">
              <w:rPr>
                <w:rFonts w:ascii="맑은 고딕" w:eastAsia="맑은 고딕" w:hAnsi="맑은 고딕" w:hint="eastAsia"/>
                <w:b/>
                <w:noProof/>
              </w:rPr>
              <w:t>개요</w:t>
            </w:r>
          </w:p>
        </w:tc>
      </w:tr>
      <w:tr w:rsidR="00365309" w:rsidRPr="000B52BB" w14:paraId="47824B36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75925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  <w:r w:rsidRPr="009E3B84">
              <w:rPr>
                <w:rFonts w:ascii="맑은 고딕" w:eastAsia="맑은 고딕" w:hAnsi="맑은 고딕" w:hint="eastAsia"/>
                <w:noProof/>
              </w:rPr>
              <w:t>1.0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3E0DE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  <w:color w:val="000000"/>
              </w:rPr>
            </w:pPr>
            <w:r w:rsidRPr="009E3B84">
              <w:rPr>
                <w:rFonts w:ascii="맑은 고딕" w:eastAsia="맑은 고딕" w:hAnsi="맑은 고딕" w:hint="eastAsia"/>
                <w:noProof/>
                <w:color w:val="000000"/>
              </w:rPr>
              <w:t>20</w:t>
            </w:r>
            <w:r>
              <w:rPr>
                <w:rFonts w:ascii="맑은 고딕" w:eastAsia="맑은 고딕" w:hAnsi="맑은 고딕"/>
                <w:noProof/>
                <w:color w:val="000000"/>
              </w:rPr>
              <w:t>22.12.22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CA68B60" w14:textId="77777777" w:rsidR="00365309" w:rsidRPr="00892BFF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C3DBCD6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  <w:r>
              <w:rPr>
                <w:rFonts w:ascii="맑은 고딕" w:eastAsia="맑은 고딕" w:hAnsi="맑은 고딕" w:hint="eastAsia"/>
                <w:noProof/>
              </w:rPr>
              <w:t>클라우드 사용계획서 초안 작성</w:t>
            </w:r>
          </w:p>
        </w:tc>
      </w:tr>
      <w:tr w:rsidR="00365309" w:rsidRPr="000B52BB" w14:paraId="54EFB953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C3EEA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  <w:r>
              <w:rPr>
                <w:rFonts w:ascii="맑은 고딕" w:eastAsia="맑은 고딕" w:hAnsi="맑은 고딕" w:hint="eastAsia"/>
                <w:noProof/>
              </w:rPr>
              <w:t>1</w:t>
            </w:r>
            <w:r>
              <w:rPr>
                <w:rFonts w:ascii="맑은 고딕" w:eastAsia="맑은 고딕" w:hAnsi="맑은 고딕"/>
                <w:noProof/>
              </w:rPr>
              <w:t>.1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69137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  <w:r>
              <w:rPr>
                <w:rFonts w:ascii="맑은 고딕" w:eastAsia="맑은 고딕" w:hAnsi="맑은 고딕" w:hint="eastAsia"/>
                <w:noProof/>
              </w:rPr>
              <w:t>2</w:t>
            </w:r>
            <w:r>
              <w:rPr>
                <w:rFonts w:ascii="맑은 고딕" w:eastAsia="맑은 고딕" w:hAnsi="맑은 고딕"/>
                <w:noProof/>
              </w:rPr>
              <w:t>022.12.22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30DCEB6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3BFECE3" w14:textId="77777777" w:rsidR="00365309" w:rsidRPr="009E3B84" w:rsidRDefault="00365309" w:rsidP="00183FB4">
            <w:pPr>
              <w:jc w:val="center"/>
              <w:rPr>
                <w:rFonts w:ascii="맑은 고딕" w:eastAsia="맑은 고딕" w:hAnsi="맑은 고딕"/>
                <w:iCs/>
              </w:rPr>
            </w:pPr>
            <w:proofErr w:type="spellStart"/>
            <w:r>
              <w:rPr>
                <w:rFonts w:ascii="맑은 고딕" w:eastAsia="맑은 고딕" w:hAnsi="맑은 고딕" w:hint="eastAsia"/>
                <w:iCs/>
              </w:rPr>
              <w:t>클라우드</w:t>
            </w:r>
            <w:proofErr w:type="spellEnd"/>
            <w:r>
              <w:rPr>
                <w:rFonts w:ascii="맑은 고딕" w:eastAsia="맑은 고딕" w:hAnsi="맑은 고딕" w:hint="eastAsia"/>
                <w:i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iCs/>
              </w:rPr>
              <w:t>사용계획서</w:t>
            </w:r>
            <w:proofErr w:type="spellEnd"/>
            <w:r>
              <w:rPr>
                <w:rFonts w:ascii="맑은 고딕" w:eastAsia="맑은 고딕" w:hAnsi="맑은 고딕" w:hint="eastAsia"/>
                <w:iCs/>
              </w:rPr>
              <w:t xml:space="preserve"> 수정</w:t>
            </w:r>
          </w:p>
        </w:tc>
      </w:tr>
      <w:tr w:rsidR="00365309" w:rsidRPr="000B52BB" w14:paraId="38E34A7C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57E78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  <w:r>
              <w:rPr>
                <w:rFonts w:ascii="맑은 고딕" w:eastAsia="맑은 고딕" w:hAnsi="맑은 고딕" w:hint="eastAsia"/>
                <w:noProof/>
              </w:rPr>
              <w:t>1</w:t>
            </w:r>
            <w:r>
              <w:rPr>
                <w:rFonts w:ascii="맑은 고딕" w:eastAsia="맑은 고딕" w:hAnsi="맑은 고딕"/>
                <w:noProof/>
              </w:rPr>
              <w:t>.2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188D9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  <w:r>
              <w:rPr>
                <w:rFonts w:ascii="맑은 고딕" w:eastAsia="맑은 고딕" w:hAnsi="맑은 고딕" w:hint="eastAsia"/>
                <w:noProof/>
              </w:rPr>
              <w:t>2</w:t>
            </w:r>
            <w:r>
              <w:rPr>
                <w:rFonts w:ascii="맑은 고딕" w:eastAsia="맑은 고딕" w:hAnsi="맑은 고딕"/>
                <w:noProof/>
              </w:rPr>
              <w:t>022.12.22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B1BE311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7E2F524" w14:textId="77777777" w:rsidR="00365309" w:rsidRPr="009E3B84" w:rsidRDefault="00365309" w:rsidP="00183FB4">
            <w:pPr>
              <w:jc w:val="center"/>
              <w:rPr>
                <w:rFonts w:ascii="맑은 고딕" w:eastAsia="맑은 고딕" w:hAnsi="맑은 고딕"/>
                <w:iCs/>
              </w:rPr>
            </w:pPr>
            <w:proofErr w:type="spellStart"/>
            <w:r>
              <w:rPr>
                <w:rFonts w:ascii="맑은 고딕" w:eastAsia="맑은 고딕" w:hAnsi="맑은 고딕" w:hint="eastAsia"/>
                <w:iCs/>
              </w:rPr>
              <w:t>클라우드</w:t>
            </w:r>
            <w:proofErr w:type="spellEnd"/>
            <w:r>
              <w:rPr>
                <w:rFonts w:ascii="맑은 고딕" w:eastAsia="맑은 고딕" w:hAnsi="맑은 고딕" w:hint="eastAsia"/>
                <w:i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iCs/>
              </w:rPr>
              <w:t>사용계획서</w:t>
            </w:r>
            <w:proofErr w:type="spellEnd"/>
            <w:r>
              <w:rPr>
                <w:rFonts w:ascii="맑은 고딕" w:eastAsia="맑은 고딕" w:hAnsi="맑은 고딕" w:hint="eastAsia"/>
                <w:iCs/>
              </w:rPr>
              <w:t xml:space="preserve"> </w:t>
            </w:r>
            <w:r>
              <w:rPr>
                <w:rFonts w:ascii="맑은 고딕" w:eastAsia="맑은 고딕" w:hAnsi="맑은 고딕"/>
                <w:iCs/>
              </w:rPr>
              <w:t>2</w:t>
            </w:r>
            <w:r>
              <w:rPr>
                <w:rFonts w:ascii="맑은 고딕" w:eastAsia="맑은 고딕" w:hAnsi="맑은 고딕" w:hint="eastAsia"/>
                <w:iCs/>
              </w:rPr>
              <w:t>차 수정</w:t>
            </w:r>
          </w:p>
        </w:tc>
      </w:tr>
      <w:tr w:rsidR="00365309" w:rsidRPr="000B52BB" w14:paraId="6B2E07AB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D39D0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F8DF8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0463FC9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209C096" w14:textId="77777777" w:rsidR="00365309" w:rsidRPr="009E3B84" w:rsidRDefault="00365309" w:rsidP="00183FB4">
            <w:pPr>
              <w:jc w:val="center"/>
              <w:rPr>
                <w:rFonts w:ascii="맑은 고딕" w:eastAsia="맑은 고딕" w:hAnsi="맑은 고딕"/>
                <w:iCs/>
              </w:rPr>
            </w:pPr>
          </w:p>
        </w:tc>
      </w:tr>
      <w:tr w:rsidR="00365309" w:rsidRPr="000B52BB" w14:paraId="0524DF90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916CB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C4457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37661DF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F957E8D" w14:textId="77777777" w:rsidR="00365309" w:rsidRPr="009E3B84" w:rsidRDefault="00365309" w:rsidP="00183FB4">
            <w:pPr>
              <w:jc w:val="center"/>
              <w:rPr>
                <w:rFonts w:ascii="맑은 고딕" w:eastAsia="맑은 고딕" w:hAnsi="맑은 고딕"/>
                <w:iCs/>
              </w:rPr>
            </w:pPr>
          </w:p>
        </w:tc>
      </w:tr>
      <w:tr w:rsidR="00365309" w:rsidRPr="000B52BB" w14:paraId="019ECFBE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13FD9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B4BF0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53D0370" w14:textId="77777777" w:rsidR="00365309" w:rsidRPr="00892BFF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0B9C3F1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</w:tr>
      <w:tr w:rsidR="00365309" w:rsidRPr="000B52BB" w14:paraId="28307552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461AC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3DF6D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74F12AA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F8BFB32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</w:tr>
      <w:tr w:rsidR="00365309" w:rsidRPr="000B52BB" w14:paraId="7AD5FF02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1A18E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FAB76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011B6C4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29D626E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</w:tr>
      <w:tr w:rsidR="00365309" w:rsidRPr="000B52BB" w14:paraId="168549E5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4E2E3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125B7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F308BB6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46CA1BB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</w:tr>
      <w:tr w:rsidR="00365309" w:rsidRPr="000B52BB" w14:paraId="36DE7AE4" w14:textId="77777777" w:rsidTr="00183FB4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08A32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255E4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755C85E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0F4B55D" w14:textId="77777777" w:rsidR="00365309" w:rsidRPr="009E3B84" w:rsidRDefault="00365309" w:rsidP="00183FB4">
            <w:pPr>
              <w:widowControl w:val="0"/>
              <w:jc w:val="center"/>
              <w:rPr>
                <w:rFonts w:ascii="맑은 고딕" w:eastAsia="맑은 고딕" w:hAnsi="맑은 고딕"/>
                <w:noProof/>
              </w:rPr>
            </w:pPr>
          </w:p>
        </w:tc>
      </w:tr>
    </w:tbl>
    <w:p w14:paraId="101D48F5" w14:textId="77777777" w:rsidR="00365309" w:rsidRPr="00575B2D" w:rsidRDefault="00365309" w:rsidP="00365309">
      <w:pPr>
        <w:sectPr w:rsidR="00365309" w:rsidRPr="00575B2D" w:rsidSect="00575B2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1440" w:right="1440" w:bottom="1440" w:left="1440" w:header="720" w:footer="357" w:gutter="0"/>
          <w:cols w:space="720"/>
          <w:titlePg/>
          <w:docGrid w:linePitch="272"/>
        </w:sectPr>
      </w:pPr>
    </w:p>
    <w:p w14:paraId="4E84A776" w14:textId="77777777" w:rsidR="00365309" w:rsidRDefault="00365309" w:rsidP="00365309">
      <w:pPr>
        <w:jc w:val="center"/>
        <w:rPr>
          <w:rFonts w:asciiTheme="majorEastAsia" w:eastAsiaTheme="majorEastAsia" w:hAnsiTheme="majorEastAsia"/>
          <w:b/>
          <w:bCs/>
          <w:sz w:val="36"/>
          <w:szCs w:val="36"/>
          <w:lang w:val="ko-KR"/>
        </w:rPr>
      </w:pPr>
      <w:bookmarkStart w:id="2" w:name="_Toc39636315"/>
      <w:bookmarkStart w:id="3" w:name="_Toc286243632"/>
      <w:bookmarkStart w:id="4" w:name="_Toc26255665"/>
    </w:p>
    <w:p w14:paraId="52192625" w14:textId="77777777" w:rsidR="00365309" w:rsidRDefault="00365309" w:rsidP="00365309">
      <w:pPr>
        <w:jc w:val="center"/>
        <w:rPr>
          <w:rFonts w:asciiTheme="majorEastAsia" w:eastAsiaTheme="majorEastAsia" w:hAnsiTheme="majorEastAsia"/>
          <w:b/>
          <w:bCs/>
          <w:sz w:val="36"/>
          <w:szCs w:val="36"/>
          <w:lang w:val="ko-KR"/>
        </w:rPr>
      </w:pPr>
      <w:r w:rsidRPr="00360384">
        <w:rPr>
          <w:rFonts w:asciiTheme="majorEastAsia" w:eastAsiaTheme="majorEastAsia" w:hAnsiTheme="majorEastAsia"/>
          <w:b/>
          <w:bCs/>
          <w:sz w:val="36"/>
          <w:szCs w:val="36"/>
          <w:lang w:val="ko-KR"/>
        </w:rPr>
        <w:t>목</w:t>
      </w:r>
      <w:r w:rsidRPr="00360384">
        <w:rPr>
          <w:rFonts w:asciiTheme="majorEastAsia" w:eastAsiaTheme="majorEastAsia" w:hAnsiTheme="majorEastAsia" w:hint="eastAsia"/>
          <w:b/>
          <w:bCs/>
          <w:sz w:val="36"/>
          <w:szCs w:val="36"/>
          <w:lang w:val="ko-KR"/>
        </w:rPr>
        <w:t xml:space="preserve">     </w:t>
      </w:r>
      <w:r w:rsidRPr="00360384">
        <w:rPr>
          <w:rFonts w:asciiTheme="majorEastAsia" w:eastAsiaTheme="majorEastAsia" w:hAnsiTheme="majorEastAsia"/>
          <w:b/>
          <w:bCs/>
          <w:sz w:val="36"/>
          <w:szCs w:val="36"/>
          <w:lang w:val="ko-KR"/>
        </w:rPr>
        <w:t>차</w:t>
      </w:r>
    </w:p>
    <w:p w14:paraId="29D92FD6" w14:textId="77777777" w:rsidR="00365309" w:rsidRPr="00360384" w:rsidRDefault="00365309" w:rsidP="00365309">
      <w:pPr>
        <w:jc w:val="center"/>
        <w:rPr>
          <w:rFonts w:asciiTheme="majorEastAsia" w:eastAsiaTheme="majorEastAsia" w:hAnsiTheme="majorEastAsia"/>
          <w:b/>
          <w:bCs/>
          <w:sz w:val="36"/>
          <w:szCs w:val="36"/>
          <w:lang w:val="ko-KR"/>
        </w:rPr>
      </w:pPr>
    </w:p>
    <w:p w14:paraId="0C0CE8C8" w14:textId="77777777" w:rsidR="00365309" w:rsidRPr="00137A79" w:rsidRDefault="00365309" w:rsidP="00365309">
      <w:pPr>
        <w:pStyle w:val="11"/>
        <w:tabs>
          <w:tab w:val="left" w:pos="600"/>
        </w:tabs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0"/>
          <w:szCs w:val="24"/>
        </w:rPr>
      </w:pPr>
      <w:r w:rsidRPr="00091480">
        <w:rPr>
          <w:sz w:val="20"/>
        </w:rPr>
        <w:fldChar w:fldCharType="begin"/>
      </w:r>
      <w:r w:rsidRPr="00091480">
        <w:rPr>
          <w:sz w:val="20"/>
        </w:rPr>
        <w:instrText xml:space="preserve"> TOC \o "1-3" \h \z \u </w:instrText>
      </w:r>
      <w:r w:rsidRPr="00091480">
        <w:rPr>
          <w:sz w:val="20"/>
        </w:rPr>
        <w:fldChar w:fldCharType="separate"/>
      </w:r>
      <w:hyperlink w:anchor="_Toc70515291" w:history="1">
        <w:r w:rsidRPr="00137A79">
          <w:rPr>
            <w:rStyle w:val="ad"/>
            <w:rFonts w:asciiTheme="minorEastAsia" w:eastAsiaTheme="minorEastAsia" w:hAnsiTheme="minorEastAsia"/>
            <w:noProof/>
          </w:rPr>
          <w:t>1.</w:t>
        </w:r>
        <w:r w:rsidRPr="00137A79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0"/>
            <w:szCs w:val="24"/>
          </w:rPr>
          <w:tab/>
        </w:r>
        <w:r w:rsidRPr="00137A79">
          <w:rPr>
            <w:rStyle w:val="ad"/>
            <w:rFonts w:asciiTheme="minorEastAsia" w:eastAsiaTheme="minorEastAsia" w:hAnsiTheme="minorEastAsia" w:hint="eastAsia"/>
            <w:noProof/>
          </w:rPr>
          <w:t>개요</w:t>
        </w:r>
        <w:r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_Toc70515291 \h </w:instrText>
        </w:r>
        <w:r w:rsidRPr="00137A79">
          <w:rPr>
            <w:rFonts w:asciiTheme="minorEastAsia" w:eastAsiaTheme="minorEastAsia" w:hAnsiTheme="minorEastAsia"/>
            <w:noProof/>
            <w:webHidden/>
          </w:rPr>
        </w:r>
        <w:r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137A79">
          <w:rPr>
            <w:rFonts w:asciiTheme="minorEastAsia" w:eastAsiaTheme="minorEastAsia" w:hAnsiTheme="minorEastAsia"/>
            <w:noProof/>
            <w:webHidden/>
          </w:rPr>
          <w:t>4</w:t>
        </w:r>
        <w:r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664AF16F" w14:textId="77777777" w:rsidR="00365309" w:rsidRPr="00137A79" w:rsidRDefault="00B52EEF" w:rsidP="00365309">
      <w:pPr>
        <w:pStyle w:val="21"/>
        <w:tabs>
          <w:tab w:val="left" w:pos="60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0"/>
          <w:szCs w:val="24"/>
        </w:rPr>
      </w:pPr>
      <w:hyperlink w:anchor="_Toc70515292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1.1.</w:t>
        </w:r>
        <w:r w:rsidR="00365309" w:rsidRPr="00137A79">
          <w:rPr>
            <w:rFonts w:asciiTheme="minorEastAsia" w:eastAsiaTheme="minorEastAsia" w:hAnsiTheme="minorEastAsia" w:cstheme="minorBidi"/>
            <w:small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목적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_Toc70515292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4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641D12AD" w14:textId="77777777" w:rsidR="00365309" w:rsidRPr="00137A79" w:rsidRDefault="00B52EEF" w:rsidP="00365309">
      <w:pPr>
        <w:pStyle w:val="21"/>
        <w:tabs>
          <w:tab w:val="left" w:pos="60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0"/>
          <w:szCs w:val="24"/>
        </w:rPr>
      </w:pPr>
      <w:hyperlink w:anchor="_Toc70515293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1.2.</w:t>
        </w:r>
        <w:r w:rsidR="00365309" w:rsidRPr="00137A79">
          <w:rPr>
            <w:rFonts w:asciiTheme="minorEastAsia" w:eastAsiaTheme="minorEastAsia" w:hAnsiTheme="minorEastAsia" w:cstheme="minorBidi"/>
            <w:small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시스템명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_Toc70515293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4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4A627181" w14:textId="77777777" w:rsidR="00365309" w:rsidRPr="00137A79" w:rsidRDefault="00B52EEF" w:rsidP="00365309">
      <w:pPr>
        <w:pStyle w:val="21"/>
        <w:tabs>
          <w:tab w:val="left" w:pos="60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0"/>
          <w:szCs w:val="24"/>
        </w:rPr>
      </w:pPr>
      <w:hyperlink w:anchor="_Toc70515294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1.3.</w:t>
        </w:r>
        <w:r w:rsidR="00365309" w:rsidRPr="00137A79">
          <w:rPr>
            <w:rFonts w:asciiTheme="minorEastAsia" w:eastAsiaTheme="minorEastAsia" w:hAnsiTheme="minorEastAsia" w:cstheme="minorBidi"/>
            <w:small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사용기간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_Toc70515294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4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3DA948F7" w14:textId="77777777" w:rsidR="00365309" w:rsidRPr="00137A79" w:rsidRDefault="00B52EEF" w:rsidP="00365309">
      <w:pPr>
        <w:pStyle w:val="21"/>
        <w:tabs>
          <w:tab w:val="left" w:pos="60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0"/>
          <w:szCs w:val="24"/>
        </w:rPr>
      </w:pPr>
      <w:hyperlink w:anchor="_Toc70515295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1.4.</w:t>
        </w:r>
        <w:r w:rsidR="00365309" w:rsidRPr="00137A79">
          <w:rPr>
            <w:rFonts w:asciiTheme="minorEastAsia" w:eastAsiaTheme="minorEastAsia" w:hAnsiTheme="minorEastAsia" w:cstheme="minorBidi"/>
            <w:small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배경</w:t>
        </w:r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 xml:space="preserve"> </w:t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및</w:t>
        </w:r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 xml:space="preserve"> </w:t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목적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_Toc70515295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4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2261032D" w14:textId="77777777" w:rsidR="00365309" w:rsidRPr="00137A79" w:rsidRDefault="00B52EEF" w:rsidP="00365309">
      <w:pPr>
        <w:pStyle w:val="11"/>
        <w:tabs>
          <w:tab w:val="left" w:pos="600"/>
        </w:tabs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0"/>
          <w:szCs w:val="24"/>
        </w:rPr>
      </w:pPr>
      <w:hyperlink w:anchor="_Toc70515296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2.</w:t>
        </w:r>
        <w:r w:rsidR="00365309" w:rsidRPr="00137A79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클라우드</w:t>
        </w:r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 xml:space="preserve"> </w:t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구성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_Toc70515296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5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7EC387D9" w14:textId="77777777" w:rsidR="00365309" w:rsidRPr="00137A79" w:rsidRDefault="00B52EEF" w:rsidP="00365309">
      <w:pPr>
        <w:pStyle w:val="21"/>
        <w:tabs>
          <w:tab w:val="left" w:pos="60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0"/>
          <w:szCs w:val="24"/>
        </w:rPr>
      </w:pPr>
      <w:hyperlink w:anchor="_Toc70515297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2.1.</w:t>
        </w:r>
        <w:r w:rsidR="00365309" w:rsidRPr="00137A79">
          <w:rPr>
            <w:rFonts w:asciiTheme="minorEastAsia" w:eastAsiaTheme="minorEastAsia" w:hAnsiTheme="minorEastAsia" w:cstheme="minorBidi"/>
            <w:small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기본</w:t>
        </w:r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 xml:space="preserve"> </w:t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사항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_Toc70515297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5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2E3F7A02" w14:textId="77777777" w:rsidR="00365309" w:rsidRPr="00137A79" w:rsidRDefault="00B52EEF" w:rsidP="00365309">
      <w:pPr>
        <w:pStyle w:val="21"/>
        <w:tabs>
          <w:tab w:val="left" w:pos="60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0"/>
          <w:szCs w:val="24"/>
        </w:rPr>
      </w:pPr>
      <w:hyperlink w:anchor="_Toc70515298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2.2.</w:t>
        </w:r>
        <w:r w:rsidR="00365309" w:rsidRPr="00137A79">
          <w:rPr>
            <w:rFonts w:asciiTheme="minorEastAsia" w:eastAsiaTheme="minorEastAsia" w:hAnsiTheme="minorEastAsia" w:cstheme="minorBidi"/>
            <w:small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구성도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_Toc70515298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5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5438610A" w14:textId="77777777" w:rsidR="00365309" w:rsidRPr="00137A79" w:rsidRDefault="00B52EEF" w:rsidP="00365309">
      <w:pPr>
        <w:pStyle w:val="21"/>
        <w:tabs>
          <w:tab w:val="left" w:pos="60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0"/>
          <w:szCs w:val="24"/>
        </w:rPr>
      </w:pPr>
      <w:hyperlink w:anchor="_Toc70515299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2.3.</w:t>
        </w:r>
        <w:r w:rsidR="00365309" w:rsidRPr="00137A79">
          <w:rPr>
            <w:rFonts w:asciiTheme="minorEastAsia" w:eastAsiaTheme="minorEastAsia" w:hAnsiTheme="minorEastAsia" w:cstheme="minorBidi"/>
            <w:small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구성</w:t>
        </w:r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 xml:space="preserve"> </w:t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내용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_Toc70515299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5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11EF8CF6" w14:textId="77777777" w:rsidR="00365309" w:rsidRPr="00137A79" w:rsidRDefault="00B52EEF" w:rsidP="00365309">
      <w:pPr>
        <w:pStyle w:val="21"/>
        <w:tabs>
          <w:tab w:val="left" w:pos="60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0"/>
          <w:szCs w:val="24"/>
        </w:rPr>
      </w:pPr>
      <w:hyperlink w:anchor="_Toc70515300" w:history="1"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>2.4.</w:t>
        </w:r>
        <w:r w:rsidR="00365309" w:rsidRPr="00137A79">
          <w:rPr>
            <w:rFonts w:asciiTheme="minorEastAsia" w:eastAsiaTheme="minorEastAsia" w:hAnsiTheme="minorEastAsia" w:cstheme="minorBidi"/>
            <w:smallCaps w:val="0"/>
            <w:noProof/>
            <w:kern w:val="2"/>
            <w:sz w:val="20"/>
            <w:szCs w:val="24"/>
          </w:rPr>
          <w:tab/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예상</w:t>
        </w:r>
        <w:r w:rsidR="00365309" w:rsidRPr="00137A79">
          <w:rPr>
            <w:rStyle w:val="ad"/>
            <w:rFonts w:asciiTheme="minorEastAsia" w:eastAsiaTheme="minorEastAsia" w:hAnsiTheme="minorEastAsia"/>
            <w:noProof/>
          </w:rPr>
          <w:t xml:space="preserve"> </w:t>
        </w:r>
        <w:r w:rsidR="00365309" w:rsidRPr="00137A79">
          <w:rPr>
            <w:rStyle w:val="ad"/>
            <w:rFonts w:asciiTheme="minorEastAsia" w:eastAsiaTheme="minorEastAsia" w:hAnsiTheme="minorEastAsia" w:hint="eastAsia"/>
            <w:noProof/>
          </w:rPr>
          <w:t>비용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ab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instrText xml:space="preserve"> PAGEREF _Toc70515300 \h </w:instrTex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t>6</w:t>
        </w:r>
        <w:r w:rsidR="00365309" w:rsidRPr="00137A79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2DFF620E" w14:textId="77777777" w:rsidR="00365309" w:rsidRPr="00091480" w:rsidRDefault="00365309" w:rsidP="00365309">
      <w:pPr>
        <w:rPr>
          <w:rFonts w:ascii="맑은 고딕" w:eastAsia="맑은 고딕" w:hAnsi="맑은 고딕"/>
        </w:rPr>
      </w:pPr>
      <w:r w:rsidRPr="00091480">
        <w:rPr>
          <w:rFonts w:ascii="맑은 고딕" w:eastAsia="맑은 고딕" w:hAnsi="맑은 고딕"/>
          <w:b/>
          <w:bCs/>
          <w:lang w:val="ko-KR"/>
        </w:rPr>
        <w:fldChar w:fldCharType="end"/>
      </w:r>
    </w:p>
    <w:p w14:paraId="39617EC4" w14:textId="77777777" w:rsidR="00365309" w:rsidRDefault="00365309" w:rsidP="00365309">
      <w:pPr>
        <w:pStyle w:val="TIPARND-0"/>
        <w:sectPr w:rsidR="00365309" w:rsidSect="008E538C">
          <w:pgSz w:w="11907" w:h="16840" w:code="9"/>
          <w:pgMar w:top="1440" w:right="1531" w:bottom="568" w:left="1531" w:header="720" w:footer="0" w:gutter="0"/>
          <w:cols w:space="720"/>
        </w:sectPr>
      </w:pPr>
    </w:p>
    <w:p w14:paraId="6C48EA36" w14:textId="77777777" w:rsidR="00365309" w:rsidRPr="003A1609" w:rsidRDefault="00365309" w:rsidP="00365309">
      <w:pPr>
        <w:pStyle w:val="TIPAIBB1"/>
        <w:numPr>
          <w:ilvl w:val="0"/>
          <w:numId w:val="18"/>
        </w:numPr>
        <w:spacing w:line="240" w:lineRule="auto"/>
      </w:pPr>
      <w:bookmarkStart w:id="5" w:name="_Toc70515291"/>
      <w:r w:rsidRPr="00D6486C">
        <w:rPr>
          <w:rFonts w:hint="eastAsia"/>
          <w:lang w:eastAsia="ko-KR"/>
        </w:rPr>
        <w:lastRenderedPageBreak/>
        <w:t>개</w:t>
      </w:r>
      <w:bookmarkEnd w:id="2"/>
      <w:bookmarkEnd w:id="3"/>
      <w:r w:rsidRPr="00D6486C">
        <w:rPr>
          <w:rFonts w:hint="eastAsia"/>
          <w:lang w:eastAsia="ko-KR"/>
        </w:rPr>
        <w:t>요</w:t>
      </w:r>
      <w:bookmarkStart w:id="6" w:name="_Toc478370231"/>
      <w:bookmarkEnd w:id="4"/>
      <w:bookmarkEnd w:id="5"/>
    </w:p>
    <w:p w14:paraId="444DFE9F" w14:textId="77777777" w:rsidR="00365309" w:rsidRPr="00A17945" w:rsidRDefault="00365309" w:rsidP="00365309">
      <w:pPr>
        <w:pStyle w:val="20"/>
        <w:numPr>
          <w:ilvl w:val="1"/>
          <w:numId w:val="20"/>
        </w:numPr>
      </w:pPr>
      <w:bookmarkStart w:id="7" w:name="_Toc70515292"/>
      <w:bookmarkStart w:id="8" w:name="_Toc5946355"/>
      <w:bookmarkStart w:id="9" w:name="_Toc39636317"/>
      <w:bookmarkStart w:id="10" w:name="_Toc470433764"/>
      <w:r>
        <w:rPr>
          <w:rFonts w:hint="eastAsia"/>
        </w:rPr>
        <w:t>목적</w:t>
      </w:r>
      <w:bookmarkEnd w:id="7"/>
    </w:p>
    <w:p w14:paraId="7F2DEDE7" w14:textId="77777777" w:rsidR="00365309" w:rsidRDefault="00365309" w:rsidP="00365309">
      <w:pPr>
        <w:ind w:leftChars="300" w:left="600"/>
        <w:rPr>
          <w:rFonts w:ascii="맑은 고딕" w:eastAsia="맑은 고딕" w:hAnsi="맑은 고딕"/>
          <w:color w:val="000000"/>
        </w:rPr>
      </w:pPr>
      <w:r w:rsidRPr="00C434AA">
        <w:rPr>
          <w:rFonts w:ascii="맑은 고딕" w:eastAsia="맑은 고딕" w:hAnsi="맑은 고딕" w:hint="eastAsia"/>
          <w:color w:val="000000"/>
        </w:rPr>
        <w:t xml:space="preserve">본 </w:t>
      </w:r>
      <w:r>
        <w:rPr>
          <w:rFonts w:ascii="맑은 고딕" w:eastAsia="맑은 고딕" w:hAnsi="맑은 고딕" w:hint="eastAsia"/>
          <w:color w:val="000000"/>
        </w:rPr>
        <w:t xml:space="preserve">문서는 모듈 프로젝트에서 사용할 </w:t>
      </w:r>
      <w:proofErr w:type="spellStart"/>
      <w:r>
        <w:rPr>
          <w:rFonts w:ascii="맑은 고딕" w:eastAsia="맑은 고딕" w:hAnsi="맑은 고딕" w:hint="eastAsia"/>
          <w:color w:val="000000"/>
        </w:rPr>
        <w:t>클라우드</w:t>
      </w:r>
      <w:proofErr w:type="spellEnd"/>
      <w:r>
        <w:rPr>
          <w:rFonts w:ascii="맑은 고딕" w:eastAsia="맑은 고딕" w:hAnsi="맑은 고딕" w:hint="eastAsia"/>
          <w:color w:val="000000"/>
        </w:rPr>
        <w:t xml:space="preserve"> 시스템에 대한 사용 계획서로 제한된 자원을 효율적으로 사용하고, 나아가 본 프로젝트를 원활하게 진행하기 위한 </w:t>
      </w:r>
      <w:proofErr w:type="spellStart"/>
      <w:r>
        <w:rPr>
          <w:rFonts w:ascii="맑은 고딕" w:eastAsia="맑은 고딕" w:hAnsi="맑은 고딕" w:hint="eastAsia"/>
          <w:color w:val="000000"/>
        </w:rPr>
        <w:t>클라우드</w:t>
      </w:r>
      <w:proofErr w:type="spellEnd"/>
      <w:r>
        <w:rPr>
          <w:rFonts w:ascii="맑은 고딕" w:eastAsia="맑은 고딕" w:hAnsi="맑은 고딕" w:hint="eastAsia"/>
          <w:color w:val="000000"/>
        </w:rPr>
        <w:t xml:space="preserve"> 시스템 구축을 위한 기본 설계 문서로 활용하기 위함</w:t>
      </w:r>
    </w:p>
    <w:p w14:paraId="200CB673" w14:textId="77777777" w:rsidR="00365309" w:rsidRDefault="00365309" w:rsidP="00365309">
      <w:pPr>
        <w:ind w:leftChars="300" w:left="600"/>
        <w:rPr>
          <w:rFonts w:ascii="맑은 고딕" w:eastAsia="맑은 고딕" w:hAnsi="맑은 고딕"/>
        </w:rPr>
      </w:pPr>
    </w:p>
    <w:p w14:paraId="22C01340" w14:textId="77777777" w:rsidR="00365309" w:rsidRPr="001E5BB2" w:rsidRDefault="00365309" w:rsidP="00365309">
      <w:pPr>
        <w:pStyle w:val="20"/>
        <w:numPr>
          <w:ilvl w:val="1"/>
          <w:numId w:val="20"/>
        </w:numPr>
      </w:pPr>
      <w:bookmarkStart w:id="11" w:name="_Toc70515293"/>
      <w:proofErr w:type="spellStart"/>
      <w:r>
        <w:rPr>
          <w:rFonts w:hint="eastAsia"/>
        </w:rPr>
        <w:t>시스템명</w:t>
      </w:r>
      <w:bookmarkEnd w:id="11"/>
      <w:proofErr w:type="spellEnd"/>
    </w:p>
    <w:p w14:paraId="3DAF3DF1" w14:textId="77777777" w:rsidR="00365309" w:rsidRPr="00C434AA" w:rsidRDefault="00365309" w:rsidP="00365309">
      <w:pPr>
        <w:ind w:leftChars="300" w:left="6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뱅킹 서비스(웹)</w:t>
      </w:r>
    </w:p>
    <w:p w14:paraId="06E8092A" w14:textId="77777777" w:rsidR="00365309" w:rsidRPr="00A17945" w:rsidRDefault="00365309" w:rsidP="00365309">
      <w:pPr>
        <w:pStyle w:val="20"/>
        <w:numPr>
          <w:ilvl w:val="1"/>
          <w:numId w:val="20"/>
        </w:numPr>
      </w:pPr>
      <w:bookmarkStart w:id="12" w:name="_Toc81884354"/>
      <w:bookmarkStart w:id="13" w:name="_Toc286243635"/>
      <w:bookmarkStart w:id="14" w:name="_Toc70515294"/>
      <w:r>
        <w:rPr>
          <w:rFonts w:hint="eastAsia"/>
        </w:rPr>
        <w:t>사용</w:t>
      </w:r>
      <w:r w:rsidRPr="00A17945">
        <w:rPr>
          <w:rFonts w:hint="eastAsia"/>
        </w:rPr>
        <w:t>기간</w:t>
      </w:r>
      <w:bookmarkEnd w:id="12"/>
      <w:bookmarkEnd w:id="13"/>
      <w:bookmarkEnd w:id="14"/>
    </w:p>
    <w:p w14:paraId="0EB45618" w14:textId="77777777" w:rsidR="00365309" w:rsidRPr="00C434AA" w:rsidRDefault="00365309" w:rsidP="00365309">
      <w:pPr>
        <w:ind w:leftChars="300" w:left="600"/>
        <w:rPr>
          <w:rFonts w:ascii="맑은 고딕" w:eastAsia="맑은 고딕" w:hAnsi="맑은 고딕"/>
          <w:iCs/>
          <w:color w:val="000000"/>
        </w:rPr>
      </w:pPr>
      <w:proofErr w:type="gramStart"/>
      <w:r>
        <w:rPr>
          <w:rFonts w:ascii="맑은 고딕" w:eastAsia="맑은 고딕" w:hAnsi="맑은 고딕" w:hint="eastAsia"/>
          <w:iCs/>
          <w:color w:val="000000"/>
        </w:rPr>
        <w:t>20</w:t>
      </w:r>
      <w:r>
        <w:rPr>
          <w:rFonts w:ascii="맑은 고딕" w:eastAsia="맑은 고딕" w:hAnsi="맑은 고딕"/>
          <w:iCs/>
          <w:color w:val="000000"/>
        </w:rPr>
        <w:t>22</w:t>
      </w:r>
      <w:r w:rsidRPr="00C434AA">
        <w:rPr>
          <w:rFonts w:ascii="맑은 고딕" w:eastAsia="맑은 고딕" w:hAnsi="맑은 고딕" w:hint="eastAsia"/>
          <w:iCs/>
          <w:color w:val="000000"/>
        </w:rPr>
        <w:t xml:space="preserve">년  </w:t>
      </w:r>
      <w:r>
        <w:rPr>
          <w:rFonts w:ascii="맑은 고딕" w:eastAsia="맑은 고딕" w:hAnsi="맑은 고딕"/>
          <w:iCs/>
          <w:color w:val="000000"/>
        </w:rPr>
        <w:t>12</w:t>
      </w:r>
      <w:r w:rsidRPr="00C434AA">
        <w:rPr>
          <w:rFonts w:ascii="맑은 고딕" w:eastAsia="맑은 고딕" w:hAnsi="맑은 고딕" w:hint="eastAsia"/>
          <w:iCs/>
          <w:color w:val="000000"/>
        </w:rPr>
        <w:t>월</w:t>
      </w:r>
      <w:proofErr w:type="gramEnd"/>
      <w:r w:rsidRPr="00C434AA">
        <w:rPr>
          <w:rFonts w:ascii="맑은 고딕" w:eastAsia="맑은 고딕" w:hAnsi="맑은 고딕" w:hint="eastAsia"/>
          <w:iCs/>
          <w:color w:val="000000"/>
        </w:rPr>
        <w:t xml:space="preserve">  </w:t>
      </w:r>
      <w:r>
        <w:rPr>
          <w:rFonts w:ascii="맑은 고딕" w:eastAsia="맑은 고딕" w:hAnsi="맑은 고딕"/>
          <w:iCs/>
          <w:color w:val="000000"/>
        </w:rPr>
        <w:t>13</w:t>
      </w:r>
      <w:r w:rsidRPr="00C434AA">
        <w:rPr>
          <w:rFonts w:ascii="맑은 고딕" w:eastAsia="맑은 고딕" w:hAnsi="맑은 고딕" w:hint="eastAsia"/>
          <w:iCs/>
          <w:color w:val="000000"/>
        </w:rPr>
        <w:t>일 ~ 20</w:t>
      </w:r>
      <w:r>
        <w:rPr>
          <w:rFonts w:ascii="맑은 고딕" w:eastAsia="맑은 고딕" w:hAnsi="맑은 고딕"/>
          <w:iCs/>
          <w:color w:val="000000"/>
        </w:rPr>
        <w:t>23</w:t>
      </w:r>
      <w:r w:rsidRPr="00C434AA">
        <w:rPr>
          <w:rFonts w:ascii="맑은 고딕" w:eastAsia="맑은 고딕" w:hAnsi="맑은 고딕" w:hint="eastAsia"/>
          <w:iCs/>
          <w:color w:val="000000"/>
        </w:rPr>
        <w:t xml:space="preserve">년  </w:t>
      </w:r>
      <w:r>
        <w:rPr>
          <w:rFonts w:ascii="맑은 고딕" w:eastAsia="맑은 고딕" w:hAnsi="맑은 고딕"/>
          <w:iCs/>
          <w:color w:val="000000"/>
        </w:rPr>
        <w:t>02</w:t>
      </w:r>
      <w:r w:rsidRPr="00C434AA">
        <w:rPr>
          <w:rFonts w:ascii="맑은 고딕" w:eastAsia="맑은 고딕" w:hAnsi="맑은 고딕" w:hint="eastAsia"/>
          <w:iCs/>
          <w:color w:val="000000"/>
        </w:rPr>
        <w:t xml:space="preserve">월  </w:t>
      </w:r>
      <w:r>
        <w:rPr>
          <w:rFonts w:ascii="맑은 고딕" w:eastAsia="맑은 고딕" w:hAnsi="맑은 고딕"/>
          <w:iCs/>
          <w:color w:val="000000"/>
        </w:rPr>
        <w:t>13</w:t>
      </w:r>
      <w:r w:rsidRPr="00C434AA">
        <w:rPr>
          <w:rFonts w:ascii="맑은 고딕" w:eastAsia="맑은 고딕" w:hAnsi="맑은 고딕" w:hint="eastAsia"/>
          <w:iCs/>
          <w:color w:val="000000"/>
        </w:rPr>
        <w:t>일</w:t>
      </w:r>
    </w:p>
    <w:p w14:paraId="37579549" w14:textId="77777777" w:rsidR="00365309" w:rsidRPr="00A17945" w:rsidRDefault="00365309" w:rsidP="00365309">
      <w:pPr>
        <w:pStyle w:val="20"/>
        <w:numPr>
          <w:ilvl w:val="1"/>
          <w:numId w:val="20"/>
        </w:numPr>
      </w:pPr>
      <w:bookmarkStart w:id="15" w:name="_Toc70515295"/>
      <w:bookmarkEnd w:id="8"/>
      <w:bookmarkEnd w:id="9"/>
      <w:r>
        <w:rPr>
          <w:rFonts w:hint="eastAsia"/>
        </w:rPr>
        <w:t>배경</w:t>
      </w:r>
      <w:r w:rsidRPr="00A17945">
        <w:rPr>
          <w:rFonts w:hint="eastAsia"/>
        </w:rPr>
        <w:t xml:space="preserve"> </w:t>
      </w:r>
      <w:bookmarkStart w:id="16" w:name="_Toc5946356"/>
      <w:bookmarkStart w:id="17" w:name="_Toc39636318"/>
      <w:bookmarkEnd w:id="10"/>
      <w:r>
        <w:rPr>
          <w:rFonts w:hint="eastAsia"/>
        </w:rPr>
        <w:t>및 목적</w:t>
      </w:r>
      <w:bookmarkEnd w:id="15"/>
    </w:p>
    <w:p w14:paraId="3606DEB2" w14:textId="77777777" w:rsidR="00365309" w:rsidRPr="00737130" w:rsidRDefault="00365309" w:rsidP="00365309">
      <w:pPr>
        <w:pStyle w:val="aff4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color w:val="000000"/>
        </w:rPr>
      </w:pPr>
      <w:proofErr w:type="spellStart"/>
      <w:r w:rsidRPr="00737130">
        <w:rPr>
          <w:rFonts w:ascii="맑은 고딕" w:eastAsia="맑은 고딕" w:hAnsi="맑은 고딕" w:hint="eastAsia"/>
          <w:color w:val="000000"/>
        </w:rPr>
        <w:t>클라우드</w:t>
      </w:r>
      <w:proofErr w:type="spellEnd"/>
      <w:r w:rsidRPr="00737130">
        <w:rPr>
          <w:rFonts w:ascii="맑은 고딕" w:eastAsia="맑은 고딕" w:hAnsi="맑은 고딕" w:hint="eastAsia"/>
          <w:color w:val="000000"/>
        </w:rPr>
        <w:t xml:space="preserve"> 내 주요 정보시스템 (OS, WEB/WAS, DBMS 등)에 대해 외부로 </w:t>
      </w:r>
      <w:proofErr w:type="spellStart"/>
      <w:r w:rsidRPr="00737130">
        <w:rPr>
          <w:rFonts w:ascii="맑은 고딕" w:eastAsia="맑은 고딕" w:hAnsi="맑은 고딕" w:hint="eastAsia"/>
          <w:color w:val="000000"/>
        </w:rPr>
        <w:t>부터</w:t>
      </w:r>
      <w:proofErr w:type="spellEnd"/>
      <w:r w:rsidRPr="00737130">
        <w:rPr>
          <w:rFonts w:ascii="맑은 고딕" w:eastAsia="맑은 고딕" w:hAnsi="맑은 고딕" w:hint="eastAsia"/>
          <w:color w:val="000000"/>
        </w:rPr>
        <w:t xml:space="preserve"> 발생할 수 있는 위협을 사전에 대응하고, 안전성을 확보하기 위한 </w:t>
      </w:r>
      <w:proofErr w:type="spellStart"/>
      <w:r w:rsidRPr="00737130">
        <w:rPr>
          <w:rFonts w:ascii="맑은 고딕" w:eastAsia="맑은 고딕" w:hAnsi="맑은 고딕" w:hint="eastAsia"/>
          <w:color w:val="000000"/>
        </w:rPr>
        <w:t>취약점진단</w:t>
      </w:r>
      <w:proofErr w:type="spellEnd"/>
      <w:r w:rsidRPr="00737130">
        <w:rPr>
          <w:rFonts w:ascii="맑은 고딕" w:eastAsia="맑은 고딕" w:hAnsi="맑은 고딕" w:hint="eastAsia"/>
          <w:color w:val="000000"/>
        </w:rPr>
        <w:t xml:space="preserve"> 및 모의해킹 컨설팅을 수행하는 프로젝트</w:t>
      </w:r>
    </w:p>
    <w:p w14:paraId="409A2FF3" w14:textId="77777777" w:rsidR="00365309" w:rsidRPr="0014593B" w:rsidRDefault="00365309" w:rsidP="00365309">
      <w:pPr>
        <w:ind w:leftChars="300" w:left="600"/>
        <w:jc w:val="both"/>
        <w:rPr>
          <w:rFonts w:ascii="맑은 고딕" w:eastAsia="맑은 고딕" w:hAnsi="맑은 고딕"/>
          <w:color w:val="000000"/>
        </w:rPr>
      </w:pPr>
    </w:p>
    <w:p w14:paraId="762E5C95" w14:textId="77777777" w:rsidR="00365309" w:rsidRPr="00737130" w:rsidRDefault="00365309" w:rsidP="00365309">
      <w:pPr>
        <w:pStyle w:val="aff4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color w:val="000000"/>
        </w:rPr>
      </w:pPr>
      <w:r w:rsidRPr="00737130">
        <w:rPr>
          <w:rFonts w:ascii="맑은 고딕" w:eastAsia="맑은 고딕" w:hAnsi="맑은 고딕" w:hint="eastAsia"/>
          <w:color w:val="000000"/>
        </w:rPr>
        <w:t>제한된 자원(시간,</w:t>
      </w:r>
      <w:r w:rsidRPr="00737130">
        <w:rPr>
          <w:rFonts w:ascii="맑은 고딕" w:eastAsia="맑은 고딕" w:hAnsi="맑은 고딕"/>
          <w:color w:val="000000"/>
        </w:rPr>
        <w:t xml:space="preserve"> </w:t>
      </w:r>
      <w:r w:rsidRPr="00737130">
        <w:rPr>
          <w:rFonts w:ascii="맑은 고딕" w:eastAsia="맑은 고딕" w:hAnsi="맑은 고딕" w:hint="eastAsia"/>
          <w:color w:val="000000"/>
        </w:rPr>
        <w:t>비용 등)에서 진행 예정인 프로젝트에</w:t>
      </w:r>
      <w:r w:rsidRPr="00737130">
        <w:rPr>
          <w:rFonts w:ascii="맑은 고딕" w:eastAsia="맑은 고딕" w:hAnsi="맑은 고딕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대한</w:t>
      </w:r>
      <w:r w:rsidRPr="00737130">
        <w:rPr>
          <w:rFonts w:ascii="맑은 고딕" w:eastAsia="맑은 고딕" w:hAnsi="맑은 고딕" w:hint="eastAsia"/>
          <w:color w:val="000000"/>
        </w:rPr>
        <w:t xml:space="preserve"> 계획서를 제작하</w:t>
      </w:r>
      <w:r>
        <w:rPr>
          <w:rFonts w:ascii="맑은 고딕" w:eastAsia="맑은 고딕" w:hAnsi="맑은 고딕" w:hint="eastAsia"/>
          <w:color w:val="000000"/>
        </w:rPr>
        <w:t>고,</w:t>
      </w:r>
      <w:r>
        <w:rPr>
          <w:rFonts w:ascii="맑은 고딕" w:eastAsia="맑은 고딕" w:hAnsi="맑은 고딕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한정된</w:t>
      </w:r>
      <w:r w:rsidRPr="00737130">
        <w:rPr>
          <w:rFonts w:ascii="맑은 고딕" w:eastAsia="맑은 고딕" w:hAnsi="맑은 고딕" w:hint="eastAsia"/>
          <w:color w:val="000000"/>
        </w:rPr>
        <w:t xml:space="preserve"> 자원의 낭비를 최대한 줄임</w:t>
      </w:r>
    </w:p>
    <w:p w14:paraId="6BA2C221" w14:textId="77777777" w:rsidR="00365309" w:rsidRPr="00737130" w:rsidRDefault="00365309" w:rsidP="00365309">
      <w:pPr>
        <w:ind w:leftChars="300" w:left="600"/>
        <w:jc w:val="both"/>
        <w:rPr>
          <w:rFonts w:ascii="맑은 고딕" w:eastAsia="맑은 고딕" w:hAnsi="맑은 고딕"/>
          <w:color w:val="000000"/>
        </w:rPr>
      </w:pPr>
    </w:p>
    <w:p w14:paraId="5DFE4B85" w14:textId="77777777" w:rsidR="00365309" w:rsidRPr="00737130" w:rsidRDefault="00365309" w:rsidP="00365309">
      <w:pPr>
        <w:pStyle w:val="aff4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color w:val="000000"/>
        </w:rPr>
      </w:pPr>
      <w:proofErr w:type="spellStart"/>
      <w:r w:rsidRPr="00737130">
        <w:rPr>
          <w:rFonts w:ascii="맑은 고딕" w:eastAsia="맑은 고딕" w:hAnsi="맑은 고딕" w:hint="eastAsia"/>
          <w:color w:val="000000"/>
        </w:rPr>
        <w:t>클라우드</w:t>
      </w:r>
      <w:proofErr w:type="spellEnd"/>
      <w:r w:rsidRPr="00737130">
        <w:rPr>
          <w:rFonts w:ascii="맑은 고딕" w:eastAsia="맑은 고딕" w:hAnsi="맑은 고딕" w:hint="eastAsia"/>
          <w:color w:val="000000"/>
        </w:rPr>
        <w:t xml:space="preserve"> 사용 계획서 작성을 통하여 사전 구축된 시스템을 파악하</w:t>
      </w:r>
      <w:r>
        <w:rPr>
          <w:rFonts w:ascii="맑은 고딕" w:eastAsia="맑은 고딕" w:hAnsi="맑은 고딕" w:hint="eastAsia"/>
          <w:color w:val="000000"/>
        </w:rPr>
        <w:t>고,</w:t>
      </w:r>
      <w:r w:rsidRPr="00737130">
        <w:rPr>
          <w:rFonts w:ascii="맑은 고딕" w:eastAsia="맑은 고딕" w:hAnsi="맑은 고딕"/>
          <w:color w:val="000000"/>
        </w:rPr>
        <w:t xml:space="preserve"> </w:t>
      </w:r>
      <w:r w:rsidRPr="00737130">
        <w:rPr>
          <w:rFonts w:ascii="맑은 고딕" w:eastAsia="맑은 고딕" w:hAnsi="맑은 고딕" w:hint="eastAsia"/>
          <w:color w:val="000000"/>
        </w:rPr>
        <w:t>원활한 사전 시스템 파악으로 외부에서</w:t>
      </w:r>
      <w:r w:rsidRPr="00737130">
        <w:rPr>
          <w:rFonts w:ascii="맑은 고딕" w:eastAsia="맑은 고딕" w:hAnsi="맑은 고딕"/>
          <w:color w:val="000000"/>
        </w:rPr>
        <w:t xml:space="preserve"> </w:t>
      </w:r>
      <w:r w:rsidRPr="00737130">
        <w:rPr>
          <w:rFonts w:ascii="맑은 고딕" w:eastAsia="맑은 고딕" w:hAnsi="맑은 고딕" w:hint="eastAsia"/>
          <w:color w:val="000000"/>
        </w:rPr>
        <w:t>발생할 수 있는 공격들에 대한 시스템 내부에 존재하는 취약점을 발견</w:t>
      </w:r>
    </w:p>
    <w:p w14:paraId="7FA41DEE" w14:textId="77777777" w:rsidR="00365309" w:rsidRPr="00737130" w:rsidRDefault="00365309" w:rsidP="00365309">
      <w:pPr>
        <w:ind w:leftChars="300" w:left="600"/>
        <w:jc w:val="both"/>
        <w:rPr>
          <w:rFonts w:ascii="맑은 고딕" w:eastAsia="맑은 고딕" w:hAnsi="맑은 고딕"/>
          <w:color w:val="000000"/>
        </w:rPr>
      </w:pPr>
    </w:p>
    <w:p w14:paraId="561D33E3" w14:textId="77777777" w:rsidR="00365309" w:rsidRPr="00737130" w:rsidRDefault="00365309" w:rsidP="00365309">
      <w:pPr>
        <w:pStyle w:val="aff4"/>
        <w:numPr>
          <w:ilvl w:val="0"/>
          <w:numId w:val="27"/>
        </w:numPr>
        <w:ind w:leftChars="0"/>
        <w:jc w:val="both"/>
        <w:rPr>
          <w:rFonts w:ascii="맑은 고딕" w:eastAsia="맑은 고딕" w:hAnsi="맑은 고딕"/>
          <w:color w:val="000000"/>
        </w:rPr>
      </w:pPr>
      <w:r w:rsidRPr="00737130">
        <w:rPr>
          <w:rFonts w:ascii="맑은 고딕" w:eastAsia="맑은 고딕" w:hAnsi="맑은 고딕" w:hint="eastAsia"/>
          <w:color w:val="000000"/>
        </w:rPr>
        <w:t xml:space="preserve">제공된 </w:t>
      </w:r>
      <w:proofErr w:type="spellStart"/>
      <w:r w:rsidRPr="00737130">
        <w:rPr>
          <w:rFonts w:ascii="맑은 고딕" w:eastAsia="맑은 고딕" w:hAnsi="맑은 고딕" w:hint="eastAsia"/>
          <w:color w:val="000000"/>
        </w:rPr>
        <w:t>클라우드</w:t>
      </w:r>
      <w:proofErr w:type="spellEnd"/>
      <w:r w:rsidRPr="00737130">
        <w:rPr>
          <w:rFonts w:ascii="맑은 고딕" w:eastAsia="맑은 고딕" w:hAnsi="맑은 고딕" w:hint="eastAsia"/>
          <w:color w:val="000000"/>
        </w:rPr>
        <w:t xml:space="preserve"> 아키텍처를 분석하여 발생할 수 있는 취약점 대상을 파악하고, 이로 인해 발생할 수 있는 내/외부 취약점진단을 수행하기 위해 </w:t>
      </w:r>
      <w:proofErr w:type="spellStart"/>
      <w:r w:rsidRPr="00737130">
        <w:rPr>
          <w:rFonts w:ascii="맑은 고딕" w:eastAsia="맑은 고딕" w:hAnsi="맑은 고딕" w:hint="eastAsia"/>
          <w:color w:val="000000"/>
        </w:rPr>
        <w:t>클라우드</w:t>
      </w:r>
      <w:proofErr w:type="spellEnd"/>
      <w:r w:rsidRPr="00737130">
        <w:rPr>
          <w:rFonts w:ascii="맑은 고딕" w:eastAsia="맑은 고딕" w:hAnsi="맑은 고딕" w:hint="eastAsia"/>
          <w:color w:val="000000"/>
        </w:rPr>
        <w:t xml:space="preserve"> 시스템을 사용</w:t>
      </w:r>
    </w:p>
    <w:p w14:paraId="395C7231" w14:textId="77777777" w:rsidR="00365309" w:rsidRDefault="00365309" w:rsidP="00365309">
      <w:pPr>
        <w:ind w:leftChars="300" w:left="600"/>
        <w:jc w:val="both"/>
        <w:rPr>
          <w:rFonts w:ascii="맑은 고딕" w:eastAsia="맑은 고딕" w:hAnsi="맑은 고딕"/>
          <w:color w:val="000000"/>
        </w:rPr>
      </w:pPr>
    </w:p>
    <w:p w14:paraId="2A959CC4" w14:textId="77777777" w:rsidR="00365309" w:rsidRDefault="00365309" w:rsidP="00365309">
      <w:pPr>
        <w:ind w:leftChars="300" w:left="600"/>
        <w:jc w:val="both"/>
        <w:rPr>
          <w:rFonts w:ascii="맑은 고딕" w:eastAsia="맑은 고딕" w:hAnsi="맑은 고딕"/>
          <w:color w:val="000000"/>
        </w:rPr>
      </w:pPr>
    </w:p>
    <w:p w14:paraId="48ABD24F" w14:textId="77777777" w:rsidR="00365309" w:rsidRDefault="00365309" w:rsidP="00365309">
      <w:pPr>
        <w:ind w:leftChars="300" w:left="600"/>
        <w:jc w:val="both"/>
        <w:rPr>
          <w:rFonts w:ascii="맑은 고딕" w:eastAsia="맑은 고딕" w:hAnsi="맑은 고딕"/>
          <w:color w:val="000000"/>
        </w:rPr>
      </w:pPr>
    </w:p>
    <w:p w14:paraId="02B00901" w14:textId="5D19814B" w:rsidR="00365309" w:rsidRDefault="00365309" w:rsidP="00365309">
      <w:pPr>
        <w:ind w:leftChars="300" w:left="600"/>
        <w:jc w:val="both"/>
        <w:rPr>
          <w:rFonts w:ascii="맑은 고딕" w:eastAsia="맑은 고딕" w:hAnsi="맑은 고딕"/>
          <w:color w:val="000000"/>
        </w:rPr>
      </w:pPr>
    </w:p>
    <w:p w14:paraId="3681FA01" w14:textId="77777777" w:rsidR="00E31FFC" w:rsidRPr="00E31FFC" w:rsidRDefault="00E31FFC" w:rsidP="00365309">
      <w:pPr>
        <w:ind w:leftChars="300" w:left="600"/>
        <w:jc w:val="both"/>
        <w:rPr>
          <w:rFonts w:ascii="맑은 고딕" w:eastAsia="맑은 고딕" w:hAnsi="맑은 고딕"/>
          <w:color w:val="000000"/>
        </w:rPr>
      </w:pPr>
    </w:p>
    <w:p w14:paraId="365618D8" w14:textId="77777777" w:rsidR="00365309" w:rsidRPr="00A17945" w:rsidRDefault="00365309" w:rsidP="00365309">
      <w:pPr>
        <w:pStyle w:val="TIPAIBB1"/>
        <w:numPr>
          <w:ilvl w:val="0"/>
          <w:numId w:val="18"/>
        </w:numPr>
        <w:spacing w:line="240" w:lineRule="auto"/>
      </w:pPr>
      <w:bookmarkStart w:id="18" w:name="_Toc70515296"/>
      <w:proofErr w:type="spellStart"/>
      <w:r>
        <w:rPr>
          <w:rFonts w:hint="eastAsia"/>
          <w:lang w:eastAsia="ko-KR"/>
        </w:rPr>
        <w:lastRenderedPageBreak/>
        <w:t>클라우드</w:t>
      </w:r>
      <w:proofErr w:type="spellEnd"/>
      <w:r>
        <w:rPr>
          <w:rFonts w:hint="eastAsia"/>
          <w:lang w:eastAsia="ko-KR"/>
        </w:rPr>
        <w:t xml:space="preserve"> 구성</w:t>
      </w:r>
      <w:bookmarkEnd w:id="18"/>
    </w:p>
    <w:p w14:paraId="2003FA21" w14:textId="77777777" w:rsidR="00365309" w:rsidRPr="00BA26B1" w:rsidRDefault="00365309" w:rsidP="00365309">
      <w:pPr>
        <w:pStyle w:val="20"/>
        <w:numPr>
          <w:ilvl w:val="1"/>
          <w:numId w:val="18"/>
        </w:numPr>
        <w:rPr>
          <w:color w:val="000000"/>
        </w:rPr>
      </w:pPr>
      <w:bookmarkStart w:id="19" w:name="_Toc70515297"/>
      <w:bookmarkStart w:id="20" w:name="_Toc286243638"/>
      <w:bookmarkEnd w:id="16"/>
      <w:bookmarkEnd w:id="17"/>
      <w:r>
        <w:rPr>
          <w:rFonts w:hint="eastAsia"/>
          <w:color w:val="000000"/>
        </w:rPr>
        <w:t>기본 사항</w:t>
      </w:r>
      <w:bookmarkEnd w:id="19"/>
    </w:p>
    <w:tbl>
      <w:tblPr>
        <w:tblpPr w:leftFromText="142" w:rightFromText="142" w:vertAnchor="text" w:horzAnchor="margin" w:tblpX="-169" w:tblpY="78"/>
        <w:tblW w:w="94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882"/>
        <w:gridCol w:w="1883"/>
        <w:gridCol w:w="1882"/>
        <w:gridCol w:w="1883"/>
        <w:gridCol w:w="1883"/>
      </w:tblGrid>
      <w:tr w:rsidR="00365309" w:rsidRPr="001D7217" w14:paraId="1AC14079" w14:textId="77777777" w:rsidTr="00183FB4">
        <w:trPr>
          <w:trHeight w:val="283"/>
          <w:tblHeader/>
        </w:trPr>
        <w:tc>
          <w:tcPr>
            <w:tcW w:w="18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9F7E6E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Region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shd w:val="clear" w:color="auto" w:fill="D9D9D9"/>
          </w:tcPr>
          <w:p w14:paraId="28C235E0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S</w:t>
            </w:r>
            <w:r>
              <w:rPr>
                <w:rFonts w:ascii="맑은 고딕" w:eastAsia="맑은 고딕" w:hAnsi="맑은 고딕"/>
                <w:b/>
                <w:bCs/>
                <w:color w:val="000000"/>
              </w:rPr>
              <w:t>ervice</w:t>
            </w:r>
          </w:p>
        </w:tc>
        <w:tc>
          <w:tcPr>
            <w:tcW w:w="18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99AC24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V</w:t>
            </w:r>
            <w:r>
              <w:rPr>
                <w:rFonts w:ascii="맑은 고딕" w:eastAsia="맑은 고딕" w:hAnsi="맑은 고딕"/>
                <w:b/>
                <w:bCs/>
                <w:color w:val="000000"/>
              </w:rPr>
              <w:t>PC(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color w:val="000000"/>
              </w:rPr>
              <w:t>VNets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color w:val="000000"/>
              </w:rPr>
              <w:t>)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shd w:val="clear" w:color="auto" w:fill="D9D9D9"/>
          </w:tcPr>
          <w:p w14:paraId="4B6DABC8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일일 사용 시간</w:t>
            </w:r>
          </w:p>
        </w:tc>
        <w:tc>
          <w:tcPr>
            <w:tcW w:w="1883" w:type="dxa"/>
            <w:tcBorders>
              <w:bottom w:val="single" w:sz="4" w:space="0" w:color="auto"/>
            </w:tcBorders>
            <w:shd w:val="clear" w:color="auto" w:fill="D9D9D9"/>
          </w:tcPr>
          <w:p w14:paraId="4963F52B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총 사용 일수</w:t>
            </w:r>
          </w:p>
        </w:tc>
      </w:tr>
      <w:tr w:rsidR="00365309" w:rsidRPr="001D7217" w14:paraId="57E0AD87" w14:textId="77777777" w:rsidTr="00183FB4">
        <w:trPr>
          <w:trHeight w:val="283"/>
        </w:trPr>
        <w:tc>
          <w:tcPr>
            <w:tcW w:w="1882" w:type="dxa"/>
            <w:shd w:val="clear" w:color="auto" w:fill="auto"/>
            <w:vAlign w:val="center"/>
          </w:tcPr>
          <w:p w14:paraId="02D3313C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7B148503" w14:textId="77777777" w:rsidR="00365309" w:rsidRPr="00AA4FE4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7</w:t>
            </w:r>
          </w:p>
        </w:tc>
        <w:tc>
          <w:tcPr>
            <w:tcW w:w="1882" w:type="dxa"/>
            <w:shd w:val="clear" w:color="auto" w:fill="auto"/>
            <w:vAlign w:val="center"/>
          </w:tcPr>
          <w:p w14:paraId="5D3FC977" w14:textId="77777777" w:rsidR="00365309" w:rsidRPr="00AA4FE4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7320B112" w14:textId="77777777" w:rsidR="00365309" w:rsidRPr="00AA4FE4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9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시간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4835ED62" w14:textId="77777777" w:rsidR="00365309" w:rsidRPr="00AA4FE4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60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일</w:t>
            </w:r>
          </w:p>
        </w:tc>
      </w:tr>
      <w:bookmarkEnd w:id="20"/>
    </w:tbl>
    <w:p w14:paraId="616E0795" w14:textId="77777777" w:rsidR="00365309" w:rsidRPr="00744794" w:rsidRDefault="00365309" w:rsidP="00365309"/>
    <w:p w14:paraId="5525BC6A" w14:textId="77777777" w:rsidR="00365309" w:rsidRPr="00744794" w:rsidRDefault="00365309" w:rsidP="00365309">
      <w:pPr>
        <w:pStyle w:val="20"/>
        <w:numPr>
          <w:ilvl w:val="1"/>
          <w:numId w:val="18"/>
        </w:numPr>
        <w:rPr>
          <w:color w:val="000000"/>
        </w:rPr>
      </w:pPr>
      <w:r>
        <w:rPr>
          <w:rFonts w:hint="eastAsia"/>
          <w:color w:val="000000"/>
        </w:rPr>
        <w:t>AWS Architecture</w:t>
      </w:r>
    </w:p>
    <w:p w14:paraId="33B0E690" w14:textId="21DB14E9" w:rsidR="00365309" w:rsidRDefault="00365309" w:rsidP="00365309">
      <w:pPr>
        <w:rPr>
          <w:rFonts w:ascii="맑은 고딕" w:eastAsia="맑은 고딕" w:hAnsi="맑은 고딕"/>
          <w:sz w:val="16"/>
          <w:szCs w:val="16"/>
        </w:rPr>
      </w:pPr>
    </w:p>
    <w:p w14:paraId="248A01C6" w14:textId="77777777" w:rsidR="00365309" w:rsidRPr="00744794" w:rsidRDefault="00365309" w:rsidP="00365309">
      <w:pPr>
        <w:pStyle w:val="20"/>
        <w:numPr>
          <w:ilvl w:val="1"/>
          <w:numId w:val="18"/>
        </w:numPr>
      </w:pPr>
      <w:bookmarkStart w:id="21" w:name="_Toc70515299"/>
      <w:r>
        <w:rPr>
          <w:rFonts w:hint="eastAsia"/>
        </w:rPr>
        <w:t>구성 내용</w:t>
      </w:r>
      <w:bookmarkEnd w:id="21"/>
    </w:p>
    <w:tbl>
      <w:tblPr>
        <w:tblpPr w:leftFromText="142" w:rightFromText="142" w:vertAnchor="text" w:horzAnchor="margin" w:tblpX="-169" w:tblpY="78"/>
        <w:tblW w:w="94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475"/>
        <w:gridCol w:w="2069"/>
        <w:gridCol w:w="2410"/>
        <w:gridCol w:w="3459"/>
      </w:tblGrid>
      <w:tr w:rsidR="00365309" w:rsidRPr="001D7217" w14:paraId="05BEA33F" w14:textId="77777777" w:rsidTr="00183FB4">
        <w:trPr>
          <w:trHeight w:val="283"/>
          <w:tblHeader/>
        </w:trPr>
        <w:tc>
          <w:tcPr>
            <w:tcW w:w="1475" w:type="dxa"/>
            <w:shd w:val="clear" w:color="auto" w:fill="D9D9D9"/>
            <w:vAlign w:val="center"/>
          </w:tcPr>
          <w:p w14:paraId="5D72CC24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서비스명</w:t>
            </w:r>
            <w:proofErr w:type="spellEnd"/>
          </w:p>
        </w:tc>
        <w:tc>
          <w:tcPr>
            <w:tcW w:w="2069" w:type="dxa"/>
            <w:shd w:val="clear" w:color="auto" w:fill="D9D9D9"/>
          </w:tcPr>
          <w:p w14:paraId="180E584C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사양</w:t>
            </w:r>
          </w:p>
        </w:tc>
        <w:tc>
          <w:tcPr>
            <w:tcW w:w="2410" w:type="dxa"/>
            <w:shd w:val="clear" w:color="auto" w:fill="D9D9D9"/>
          </w:tcPr>
          <w:p w14:paraId="795E1F91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규격</w:t>
            </w:r>
          </w:p>
        </w:tc>
        <w:tc>
          <w:tcPr>
            <w:tcW w:w="3459" w:type="dxa"/>
            <w:shd w:val="clear" w:color="auto" w:fill="D9D9D9"/>
          </w:tcPr>
          <w:p w14:paraId="2AEDF437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용도</w:t>
            </w:r>
          </w:p>
        </w:tc>
      </w:tr>
      <w:tr w:rsidR="00365309" w:rsidRPr="001D7217" w14:paraId="44D9E8CA" w14:textId="77777777" w:rsidTr="00183FB4">
        <w:trPr>
          <w:trHeight w:val="283"/>
        </w:trPr>
        <w:tc>
          <w:tcPr>
            <w:tcW w:w="1475" w:type="dxa"/>
            <w:shd w:val="clear" w:color="auto" w:fill="F3F3F3"/>
            <w:vAlign w:val="center"/>
          </w:tcPr>
          <w:p w14:paraId="7D896360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>
              <w:rPr>
                <w:rFonts w:ascii="맑은 고딕" w:eastAsia="맑은 고딕" w:hAnsi="맑은 고딕"/>
                <w:color w:val="000000"/>
              </w:rPr>
              <w:t>EB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서버</w:t>
            </w:r>
          </w:p>
        </w:tc>
        <w:tc>
          <w:tcPr>
            <w:tcW w:w="2069" w:type="dxa"/>
            <w:vAlign w:val="center"/>
          </w:tcPr>
          <w:p w14:paraId="1AB6629F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proofErr w:type="gramStart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CPU :</w:t>
            </w:r>
            <w:proofErr w:type="gramEnd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1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GB</w:t>
            </w:r>
          </w:p>
          <w:p w14:paraId="61F23444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R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AM : 1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G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iB</w:t>
            </w:r>
          </w:p>
        </w:tc>
        <w:tc>
          <w:tcPr>
            <w:tcW w:w="2410" w:type="dxa"/>
            <w:vAlign w:val="center"/>
          </w:tcPr>
          <w:p w14:paraId="23CC11FC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OS: Ubuntu 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2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2.04 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L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TS</w:t>
            </w:r>
          </w:p>
          <w:p w14:paraId="66DABEFF" w14:textId="77777777" w:rsidR="0036530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Apache 2.4.54</w:t>
            </w:r>
          </w:p>
          <w:p w14:paraId="70DE1D4B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Tomcat 9.0.12</w:t>
            </w:r>
          </w:p>
        </w:tc>
        <w:tc>
          <w:tcPr>
            <w:tcW w:w="3459" w:type="dxa"/>
            <w:vAlign w:val="center"/>
          </w:tcPr>
          <w:p w14:paraId="1416AC3A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온라인 쇼핑몰 서비스</w:t>
            </w:r>
          </w:p>
        </w:tc>
      </w:tr>
      <w:tr w:rsidR="00365309" w:rsidRPr="001D7217" w14:paraId="1204C596" w14:textId="77777777" w:rsidTr="00183FB4">
        <w:trPr>
          <w:trHeight w:val="283"/>
        </w:trPr>
        <w:tc>
          <w:tcPr>
            <w:tcW w:w="1475" w:type="dxa"/>
            <w:shd w:val="clear" w:color="auto" w:fill="F3F3F3"/>
            <w:vAlign w:val="center"/>
          </w:tcPr>
          <w:p w14:paraId="76C45E4D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 xml:space="preserve">DB </w:t>
            </w:r>
            <w:r>
              <w:rPr>
                <w:rFonts w:ascii="맑은 고딕" w:eastAsia="맑은 고딕" w:hAnsi="맑은 고딕" w:hint="eastAsia"/>
                <w:color w:val="000000"/>
              </w:rPr>
              <w:t>서버</w:t>
            </w:r>
          </w:p>
        </w:tc>
        <w:tc>
          <w:tcPr>
            <w:tcW w:w="2069" w:type="dxa"/>
            <w:vAlign w:val="center"/>
          </w:tcPr>
          <w:p w14:paraId="6662B6C4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proofErr w:type="gramStart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CPU :</w:t>
            </w:r>
            <w:proofErr w:type="gramEnd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2GB</w:t>
            </w:r>
          </w:p>
          <w:p w14:paraId="740A74B6" w14:textId="77777777" w:rsidR="0036530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proofErr w:type="gramStart"/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R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AM :</w:t>
            </w:r>
            <w:proofErr w:type="gramEnd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2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G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iB</w:t>
            </w:r>
          </w:p>
          <w:p w14:paraId="502C5F74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SSD : 20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G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B</w:t>
            </w:r>
          </w:p>
        </w:tc>
        <w:tc>
          <w:tcPr>
            <w:tcW w:w="2410" w:type="dxa"/>
            <w:vAlign w:val="center"/>
          </w:tcPr>
          <w:p w14:paraId="5156D05D" w14:textId="77777777" w:rsidR="00365309" w:rsidRPr="00FB6ADD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DBMS : </w:t>
            </w:r>
            <w:r w:rsidRPr="00FB6ADD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Oracle </w:t>
            </w:r>
            <w:r w:rsidRPr="00FB6ADD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E</w:t>
            </w:r>
            <w:r w:rsidRPr="00FB6ADD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nterprise Edition 19, </w:t>
            </w:r>
            <w:r w:rsidRPr="00FB6ADD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M</w:t>
            </w:r>
            <w:r w:rsidRPr="00FB6ADD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ySQL 8.0.30</w:t>
            </w:r>
          </w:p>
        </w:tc>
        <w:tc>
          <w:tcPr>
            <w:tcW w:w="3459" w:type="dxa"/>
            <w:vAlign w:val="center"/>
          </w:tcPr>
          <w:p w14:paraId="0A8456DB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온라인 쇼핑몰 서비스에 대한 데이터베이스 용도</w:t>
            </w:r>
          </w:p>
        </w:tc>
      </w:tr>
      <w:tr w:rsidR="00365309" w:rsidRPr="001D7217" w14:paraId="252FE961" w14:textId="77777777" w:rsidTr="00183FB4">
        <w:trPr>
          <w:trHeight w:val="283"/>
        </w:trPr>
        <w:tc>
          <w:tcPr>
            <w:tcW w:w="1475" w:type="dxa"/>
            <w:shd w:val="clear" w:color="auto" w:fill="F3F3F3"/>
            <w:vAlign w:val="center"/>
          </w:tcPr>
          <w:p w14:paraId="5C1CBD8B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>
              <w:rPr>
                <w:rFonts w:ascii="맑은 고딕" w:eastAsia="맑은 고딕" w:hAnsi="맑은 고딕"/>
                <w:color w:val="000000"/>
              </w:rPr>
              <w:t xml:space="preserve">AS </w:t>
            </w:r>
            <w:r>
              <w:rPr>
                <w:rFonts w:ascii="맑은 고딕" w:eastAsia="맑은 고딕" w:hAnsi="맑은 고딕" w:hint="eastAsia"/>
                <w:color w:val="000000"/>
              </w:rPr>
              <w:t>서버</w:t>
            </w:r>
          </w:p>
        </w:tc>
        <w:tc>
          <w:tcPr>
            <w:tcW w:w="2069" w:type="dxa"/>
            <w:vAlign w:val="center"/>
          </w:tcPr>
          <w:p w14:paraId="55A06439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proofErr w:type="gramStart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CPU :</w:t>
            </w:r>
            <w:proofErr w:type="gramEnd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2GB</w:t>
            </w:r>
          </w:p>
          <w:p w14:paraId="0531B9AD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R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AM : 4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G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iB</w:t>
            </w:r>
          </w:p>
        </w:tc>
        <w:tc>
          <w:tcPr>
            <w:tcW w:w="2410" w:type="dxa"/>
            <w:vAlign w:val="center"/>
          </w:tcPr>
          <w:p w14:paraId="5FACC297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OS: Windows 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Server 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2019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Base</w:t>
            </w:r>
          </w:p>
        </w:tc>
        <w:tc>
          <w:tcPr>
            <w:tcW w:w="3459" w:type="dxa"/>
            <w:vAlign w:val="center"/>
          </w:tcPr>
          <w:p w14:paraId="01B20329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온라인 쇼핑몰 서비스</w:t>
            </w:r>
          </w:p>
        </w:tc>
      </w:tr>
      <w:tr w:rsidR="00365309" w:rsidRPr="001D7217" w14:paraId="75FC337F" w14:textId="77777777" w:rsidTr="00183FB4">
        <w:trPr>
          <w:trHeight w:val="283"/>
        </w:trPr>
        <w:tc>
          <w:tcPr>
            <w:tcW w:w="1475" w:type="dxa"/>
            <w:shd w:val="clear" w:color="auto" w:fill="F3F3F3"/>
            <w:vAlign w:val="center"/>
          </w:tcPr>
          <w:p w14:paraId="3A18EB88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App</w:t>
            </w:r>
          </w:p>
        </w:tc>
        <w:tc>
          <w:tcPr>
            <w:tcW w:w="2069" w:type="dxa"/>
            <w:vAlign w:val="center"/>
          </w:tcPr>
          <w:p w14:paraId="6910A136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proofErr w:type="gramStart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CPU :</w:t>
            </w:r>
            <w:proofErr w:type="gramEnd"/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1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GB</w:t>
            </w:r>
          </w:p>
          <w:p w14:paraId="3E058888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R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AM : 1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G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iB</w:t>
            </w:r>
          </w:p>
        </w:tc>
        <w:tc>
          <w:tcPr>
            <w:tcW w:w="2410" w:type="dxa"/>
            <w:vAlign w:val="center"/>
          </w:tcPr>
          <w:p w14:paraId="7553A32B" w14:textId="77777777" w:rsidR="0036530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OS: Ubuntu 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2</w:t>
            </w: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2.04 LTS</w:t>
            </w:r>
          </w:p>
          <w:p w14:paraId="24A799B1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Etc</w:t>
            </w:r>
            <w:proofErr w:type="spellEnd"/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: Node.js</w:t>
            </w:r>
          </w:p>
        </w:tc>
        <w:tc>
          <w:tcPr>
            <w:tcW w:w="3459" w:type="dxa"/>
            <w:vAlign w:val="center"/>
          </w:tcPr>
          <w:p w14:paraId="4CBFD286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모바일 서비스</w:t>
            </w:r>
          </w:p>
        </w:tc>
      </w:tr>
      <w:tr w:rsidR="00365309" w:rsidRPr="001D7217" w14:paraId="114CC19C" w14:textId="77777777" w:rsidTr="00183FB4">
        <w:trPr>
          <w:trHeight w:val="283"/>
        </w:trPr>
        <w:tc>
          <w:tcPr>
            <w:tcW w:w="1475" w:type="dxa"/>
            <w:shd w:val="clear" w:color="auto" w:fill="F3F3F3"/>
            <w:vAlign w:val="center"/>
          </w:tcPr>
          <w:p w14:paraId="675080A7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Storage</w:t>
            </w:r>
          </w:p>
        </w:tc>
        <w:tc>
          <w:tcPr>
            <w:tcW w:w="2069" w:type="dxa"/>
            <w:vAlign w:val="center"/>
          </w:tcPr>
          <w:p w14:paraId="166467B4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S3 Standard</w:t>
            </w:r>
          </w:p>
        </w:tc>
        <w:tc>
          <w:tcPr>
            <w:tcW w:w="2410" w:type="dxa"/>
            <w:vAlign w:val="center"/>
          </w:tcPr>
          <w:p w14:paraId="24EB207C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G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B</w:t>
            </w:r>
          </w:p>
        </w:tc>
        <w:tc>
          <w:tcPr>
            <w:tcW w:w="3459" w:type="dxa"/>
            <w:vAlign w:val="center"/>
          </w:tcPr>
          <w:p w14:paraId="6B4A0272" w14:textId="77777777" w:rsidR="00365309" w:rsidRPr="00CF0D49" w:rsidRDefault="00365309" w:rsidP="00183FB4">
            <w:pPr>
              <w:pStyle w:val="af7"/>
              <w:numPr>
                <w:ilvl w:val="0"/>
                <w:numId w:val="10"/>
              </w:numPr>
              <w:spacing w:before="0" w:beforeAutospacing="0" w:after="0" w:afterAutospacing="0"/>
              <w:ind w:left="106" w:hangingChars="53" w:hanging="106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CF0D4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FTP </w:t>
            </w:r>
            <w:r w:rsidRPr="00CF0D4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및 로그 파일 백업</w:t>
            </w:r>
          </w:p>
        </w:tc>
      </w:tr>
    </w:tbl>
    <w:p w14:paraId="0FDDDC61" w14:textId="4BC81176" w:rsidR="00365309" w:rsidRPr="003A1609" w:rsidRDefault="00365309" w:rsidP="00365309"/>
    <w:p w14:paraId="4D5C23C5" w14:textId="77777777" w:rsidR="00365309" w:rsidRPr="00216501" w:rsidRDefault="00365309" w:rsidP="00365309">
      <w:pPr>
        <w:pStyle w:val="20"/>
        <w:numPr>
          <w:ilvl w:val="1"/>
          <w:numId w:val="18"/>
        </w:numPr>
      </w:pPr>
      <w:bookmarkStart w:id="22" w:name="_Toc286243650"/>
      <w:bookmarkStart w:id="23" w:name="_Toc70515300"/>
      <w:r>
        <w:rPr>
          <w:rFonts w:hint="eastAsia"/>
        </w:rPr>
        <w:t>예상 비용</w:t>
      </w:r>
      <w:bookmarkEnd w:id="22"/>
      <w:bookmarkEnd w:id="23"/>
      <w:r>
        <w:rPr>
          <w:rFonts w:hint="eastAsia"/>
        </w:rPr>
        <w:t xml:space="preserve"> </w:t>
      </w:r>
    </w:p>
    <w:tbl>
      <w:tblPr>
        <w:tblpPr w:leftFromText="142" w:rightFromText="142" w:vertAnchor="text" w:horzAnchor="margin" w:tblpX="-169" w:tblpY="78"/>
        <w:tblW w:w="94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993"/>
        <w:gridCol w:w="2693"/>
        <w:gridCol w:w="567"/>
        <w:gridCol w:w="850"/>
        <w:gridCol w:w="851"/>
        <w:gridCol w:w="1276"/>
        <w:gridCol w:w="2183"/>
      </w:tblGrid>
      <w:tr w:rsidR="00365309" w:rsidRPr="001D7217" w14:paraId="600688DB" w14:textId="77777777" w:rsidTr="00183FB4">
        <w:trPr>
          <w:trHeight w:val="283"/>
          <w:tblHeader/>
        </w:trPr>
        <w:tc>
          <w:tcPr>
            <w:tcW w:w="9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D50EB0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Region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/>
          </w:tcPr>
          <w:p w14:paraId="22A152C7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S</w:t>
            </w:r>
            <w:r>
              <w:rPr>
                <w:rFonts w:ascii="맑은 고딕" w:eastAsia="맑은 고딕" w:hAnsi="맑은 고딕"/>
                <w:b/>
                <w:bCs/>
                <w:color w:val="000000"/>
              </w:rPr>
              <w:t xml:space="preserve">ervice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명 </w:t>
            </w:r>
            <w:r>
              <w:rPr>
                <w:rFonts w:ascii="맑은 고딕" w:eastAsia="맑은 고딕" w:hAnsi="맑은 고딕"/>
                <w:b/>
                <w:bCs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유형)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F151CB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수량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DBA6BF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일사용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</w:tcPr>
          <w:p w14:paraId="2298CA9A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총사용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/>
          </w:tcPr>
          <w:p w14:paraId="5AA127EC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예상비용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shd w:val="clear" w:color="auto" w:fill="D9D9D9"/>
          </w:tcPr>
          <w:p w14:paraId="7385687D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비고</w:t>
            </w:r>
          </w:p>
        </w:tc>
      </w:tr>
      <w:tr w:rsidR="00365309" w:rsidRPr="001D7217" w14:paraId="1F748C3F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75BD26BA" w14:textId="77777777" w:rsidR="00365309" w:rsidRPr="00AA4FE4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483A05C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A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mazon EC2</w:t>
            </w:r>
          </w:p>
          <w:p w14:paraId="78ABCDBF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(t2.micro)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20120FA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05B1C1E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9</w:t>
            </w: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528A22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540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8A0F06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7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1,182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026F1666" w14:textId="77777777" w:rsidR="00365309" w:rsidRPr="001A2D33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1A2D33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OS: Linux(Ubuntu)</w:t>
            </w:r>
          </w:p>
          <w:p w14:paraId="7ABB09E3" w14:textId="77777777" w:rsidR="00365309" w:rsidRPr="001A2D33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1A2D33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v</w:t>
            </w:r>
            <w:r w:rsidRPr="001A2D33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CPU: 1 MEM: 1GiB</w:t>
            </w:r>
          </w:p>
          <w:p w14:paraId="74774A91" w14:textId="77777777" w:rsidR="00365309" w:rsidRPr="001A2D33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1A2D33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용량:</w:t>
            </w:r>
            <w:r w:rsidRPr="001A2D33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8GB</w:t>
            </w:r>
          </w:p>
        </w:tc>
      </w:tr>
      <w:tr w:rsidR="00365309" w:rsidRPr="001D7217" w14:paraId="08D1E486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55351232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007E2AD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Amazon EC2</w:t>
            </w:r>
          </w:p>
          <w:p w14:paraId="798FF0DE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(t3.medium)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1875C1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6A1F64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9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431499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540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7A002F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31,347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1865D34F" w14:textId="77777777" w:rsidR="00365309" w:rsidRPr="001A2D33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1A2D33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OS: Windows 2019</w:t>
            </w:r>
          </w:p>
          <w:p w14:paraId="15683513" w14:textId="77777777" w:rsidR="00365309" w:rsidRPr="001A2D33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proofErr w:type="gramStart"/>
            <w:r w:rsidRPr="001A2D33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vCPU :</w:t>
            </w:r>
            <w:proofErr w:type="gramEnd"/>
            <w:r w:rsidRPr="001A2D33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2 MEM: 4GiB</w:t>
            </w:r>
          </w:p>
          <w:p w14:paraId="59C8D64B" w14:textId="77777777" w:rsidR="00365309" w:rsidRPr="001A2D33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1A2D33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용량</w:t>
            </w:r>
            <w:r w:rsidRPr="001A2D33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: 30GB</w:t>
            </w:r>
          </w:p>
        </w:tc>
      </w:tr>
      <w:tr w:rsidR="00365309" w:rsidRPr="001D7217" w14:paraId="3D68DF0C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7738A405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lastRenderedPageBreak/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F94EA0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A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mazon RDS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f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or MySQL</w:t>
            </w:r>
          </w:p>
          <w:p w14:paraId="414A1EE0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(t3.small)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8F4D8B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9EA2FD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9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DFA76A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540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266FBD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43,191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27998485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vCPU: 2 MEM: 2GiB</w:t>
            </w:r>
          </w:p>
          <w:p w14:paraId="477DBA82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SSD: 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2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0GB </w:t>
            </w:r>
          </w:p>
        </w:tc>
      </w:tr>
      <w:tr w:rsidR="00365309" w:rsidRPr="001D7217" w14:paraId="2CC05A00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7B41B6AF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30A43EC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A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mazon RDS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f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or Oracle</w:t>
            </w:r>
          </w:p>
          <w:p w14:paraId="5BDC8162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(t3.small)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5C85D6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873889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9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90B8CA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540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0DC8C4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8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7,694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55DBE78F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v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CPU: 2 MEM 2GiB</w:t>
            </w:r>
          </w:p>
          <w:p w14:paraId="704F496A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SSD: 20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G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B</w:t>
            </w:r>
          </w:p>
        </w:tc>
      </w:tr>
      <w:tr w:rsidR="00365309" w:rsidRPr="001D7217" w14:paraId="186B48E3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6A497A74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FEBA6C8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Amazon Simple Storage Service (S3)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E6A1D0D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E93FC2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9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3FCC9F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540H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99ACC1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,006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3E853C68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 xml:space="preserve">월 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5GB 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기준</w:t>
            </w:r>
          </w:p>
        </w:tc>
      </w:tr>
      <w:tr w:rsidR="00365309" w:rsidRPr="001D7217" w14:paraId="7D623620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66D7DD8A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25AF65D" w14:textId="77777777" w:rsidR="00365309" w:rsidRPr="00562CD4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E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lastic Load Balancing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6AA1198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71DCD1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9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3144B9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540H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263E5A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47,420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4B32F808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A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pplication Load Balancer 1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개</w:t>
            </w:r>
          </w:p>
        </w:tc>
      </w:tr>
      <w:tr w:rsidR="00365309" w:rsidRPr="001D7217" w14:paraId="0985C9F4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3BC3670E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55609F" w14:textId="77777777" w:rsidR="00365309" w:rsidRPr="00562CD4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Amazon Virtual Private Cloud (VPC)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0689A1D" w14:textId="77777777" w:rsidR="00365309" w:rsidRPr="00CF0D4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ED2905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9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04B8088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40H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8EA179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453,977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79D55E0B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AT Gateway 1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개,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V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PN, Data Transfer</w:t>
            </w:r>
          </w:p>
        </w:tc>
      </w:tr>
      <w:tr w:rsidR="00365309" w:rsidRPr="001D7217" w14:paraId="71BD411C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6CA15627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72FF12" w14:textId="77777777" w:rsidR="0036530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A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mazon Virtual Private Cloud (VPC)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AB01467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0B9C77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9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7E7465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40H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44277F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112,256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5FAC270D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NAT Gateway 1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개</w:t>
            </w:r>
          </w:p>
          <w:p w14:paraId="6A62F77C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D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ata Transfer</w:t>
            </w:r>
          </w:p>
        </w:tc>
      </w:tr>
      <w:tr w:rsidR="00365309" w:rsidRPr="001D7217" w14:paraId="38017204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0477D30D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E84137" w14:textId="77777777" w:rsidR="0036530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A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WS Web Application Firewall(WAF)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01A83E5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442A26A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9</w:t>
            </w:r>
            <w:r w:rsidRPr="00EA6989"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5D7527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243</w:t>
            </w:r>
            <w:r w:rsidRPr="00EA6989"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644DAA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35,527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42043F69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To-Be</w:t>
            </w:r>
          </w:p>
        </w:tc>
      </w:tr>
      <w:tr w:rsidR="00365309" w:rsidRPr="001D7217" w14:paraId="1EE8FFB7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2A7FD93F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5BE1EE8" w14:textId="77777777" w:rsidR="0036530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AWS Network Firewall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B455AA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473B1E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9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B3B801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43H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A6CA7D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333,962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7BB30C3A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o-Be</w:t>
            </w:r>
          </w:p>
        </w:tc>
      </w:tr>
      <w:tr w:rsidR="00365309" w:rsidRPr="001D7217" w14:paraId="0D036B12" w14:textId="77777777" w:rsidTr="00183FB4">
        <w:trPr>
          <w:trHeight w:val="283"/>
        </w:trPr>
        <w:tc>
          <w:tcPr>
            <w:tcW w:w="993" w:type="dxa"/>
            <w:shd w:val="clear" w:color="auto" w:fill="auto"/>
            <w:vAlign w:val="center"/>
          </w:tcPr>
          <w:p w14:paraId="6BA6BFA8" w14:textId="77777777" w:rsidR="00365309" w:rsidRDefault="00365309" w:rsidP="00183FB4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서울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713885D" w14:textId="77777777" w:rsidR="00365309" w:rsidRDefault="00365309" w:rsidP="00183FB4">
            <w:pPr>
              <w:pStyle w:val="af7"/>
              <w:spacing w:before="0" w:beforeAutospacing="0" w:after="0" w:afterAutospacing="0"/>
              <w:ind w:left="106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 xml:space="preserve">Amazon </w:t>
            </w:r>
            <w:proofErr w:type="spellStart"/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</w:tcPr>
          <w:p w14:paraId="43634D33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3956947" w14:textId="77777777" w:rsidR="00365309" w:rsidRPr="00EA698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9H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F4BB23" w14:textId="77777777" w:rsidR="00365309" w:rsidRDefault="00365309" w:rsidP="00183FB4">
            <w:pPr>
              <w:pStyle w:val="af7"/>
              <w:spacing w:before="0" w:beforeAutospacing="0" w:after="0" w:afterAutospacing="0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43H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BBE83C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7</w:t>
            </w:r>
            <w:r>
              <w:rPr>
                <w:rFonts w:ascii="맑은 고딕" w:eastAsia="맑은 고딕" w:hAnsi="맑은 고딕"/>
                <w:color w:val="auto"/>
                <w:sz w:val="20"/>
                <w:szCs w:val="20"/>
              </w:rPr>
              <w:t>,697</w:t>
            </w:r>
            <w:r>
              <w:rPr>
                <w:rFonts w:ascii="맑은 고딕" w:eastAsia="맑은 고딕" w:hAnsi="맑은 고딕" w:hint="eastAsia"/>
                <w:color w:val="auto"/>
                <w:sz w:val="20"/>
                <w:szCs w:val="20"/>
              </w:rPr>
              <w:t>원</w:t>
            </w:r>
          </w:p>
        </w:tc>
        <w:tc>
          <w:tcPr>
            <w:tcW w:w="2183" w:type="dxa"/>
            <w:shd w:val="clear" w:color="auto" w:fill="auto"/>
            <w:vAlign w:val="center"/>
          </w:tcPr>
          <w:p w14:paraId="1BC91A52" w14:textId="77777777" w:rsidR="00365309" w:rsidRDefault="00365309" w:rsidP="00183FB4">
            <w:pPr>
              <w:pStyle w:val="af7"/>
              <w:spacing w:before="0" w:beforeAutospacing="0" w:after="0" w:afterAutospacing="0"/>
              <w:ind w:left="8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o-Be</w:t>
            </w:r>
          </w:p>
        </w:tc>
      </w:tr>
    </w:tbl>
    <w:p w14:paraId="572F5C9E" w14:textId="77777777" w:rsidR="00365309" w:rsidRDefault="00365309" w:rsidP="00365309">
      <w:pPr>
        <w:rPr>
          <w:rFonts w:ascii="맑은 고딕" w:eastAsia="맑은 고딕" w:hAnsi="맑은 고딕"/>
          <w:color w:val="000000"/>
          <w:sz w:val="16"/>
          <w:szCs w:val="16"/>
        </w:rPr>
      </w:pPr>
    </w:p>
    <w:p w14:paraId="4F00F363" w14:textId="77777777" w:rsidR="00365309" w:rsidRDefault="00365309" w:rsidP="00365309">
      <w:pPr>
        <w:pStyle w:val="aff4"/>
        <w:numPr>
          <w:ilvl w:val="0"/>
          <w:numId w:val="17"/>
        </w:numPr>
        <w:ind w:leftChars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상기 비용에는 </w:t>
      </w:r>
      <w:r>
        <w:rPr>
          <w:rFonts w:ascii="맑은 고딕" w:eastAsia="맑은 고딕" w:hAnsi="맑은 고딕"/>
          <w:color w:val="000000"/>
        </w:rPr>
        <w:t>VAT</w:t>
      </w:r>
      <w:r>
        <w:rPr>
          <w:rFonts w:ascii="맑은 고딕" w:eastAsia="맑은 고딕" w:hAnsi="맑은 고딕" w:hint="eastAsia"/>
          <w:color w:val="000000"/>
        </w:rPr>
        <w:t xml:space="preserve">가 포함된 </w:t>
      </w:r>
      <w:proofErr w:type="spellStart"/>
      <w:r>
        <w:rPr>
          <w:rFonts w:ascii="맑은 고딕" w:eastAsia="맑은 고딕" w:hAnsi="맑은 고딕" w:hint="eastAsia"/>
          <w:color w:val="000000"/>
        </w:rPr>
        <w:t>금액임</w:t>
      </w:r>
      <w:proofErr w:type="spellEnd"/>
    </w:p>
    <w:p w14:paraId="7285FC92" w14:textId="77777777" w:rsidR="00365309" w:rsidRDefault="00365309" w:rsidP="00365309">
      <w:pPr>
        <w:pStyle w:val="aff4"/>
        <w:numPr>
          <w:ilvl w:val="0"/>
          <w:numId w:val="17"/>
        </w:numPr>
        <w:ind w:leftChars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사용 기간은 </w:t>
      </w:r>
      <w:r>
        <w:rPr>
          <w:rFonts w:ascii="맑은 고딕" w:eastAsia="맑은 고딕" w:hAnsi="맑은 고딕"/>
          <w:color w:val="000000"/>
        </w:rPr>
        <w:t>2022.12.13~2023.02.13</w:t>
      </w:r>
      <w:r>
        <w:rPr>
          <w:rFonts w:ascii="맑은 고딕" w:eastAsia="맑은 고딕" w:hAnsi="맑은 고딕" w:hint="eastAsia"/>
          <w:color w:val="000000"/>
        </w:rPr>
        <w:t>이며,</w:t>
      </w:r>
      <w:r>
        <w:rPr>
          <w:rFonts w:ascii="맑은 고딕" w:eastAsia="맑은 고딕" w:hAnsi="맑은 고딕"/>
          <w:color w:val="000000"/>
        </w:rPr>
        <w:t xml:space="preserve"> To-Be</w:t>
      </w:r>
      <w:r>
        <w:rPr>
          <w:rFonts w:ascii="맑은 고딕" w:eastAsia="맑은 고딕" w:hAnsi="맑은 고딕" w:hint="eastAsia"/>
          <w:color w:val="000000"/>
        </w:rPr>
        <w:t xml:space="preserve">는 </w:t>
      </w:r>
      <w:r>
        <w:rPr>
          <w:rFonts w:ascii="맑은 고딕" w:eastAsia="맑은 고딕" w:hAnsi="맑은 고딕"/>
          <w:color w:val="000000"/>
        </w:rPr>
        <w:t>2023.01.13~2023.02.10</w:t>
      </w:r>
      <w:r>
        <w:rPr>
          <w:rFonts w:ascii="맑은 고딕" w:eastAsia="맑은 고딕" w:hAnsi="맑은 고딕" w:hint="eastAsia"/>
          <w:color w:val="000000"/>
        </w:rPr>
        <w:t>임</w:t>
      </w:r>
    </w:p>
    <w:p w14:paraId="1937648D" w14:textId="77777777" w:rsidR="00365309" w:rsidRDefault="00365309" w:rsidP="00365309">
      <w:pPr>
        <w:pStyle w:val="aff4"/>
        <w:numPr>
          <w:ilvl w:val="0"/>
          <w:numId w:val="17"/>
        </w:numPr>
        <w:ind w:leftChars="0"/>
        <w:rPr>
          <w:rFonts w:ascii="맑은 고딕" w:eastAsia="맑은 고딕" w:hAnsi="맑은 고딕"/>
          <w:color w:val="000000"/>
        </w:rPr>
      </w:pPr>
      <w:proofErr w:type="spellStart"/>
      <w:r>
        <w:rPr>
          <w:rFonts w:ascii="맑은 고딕" w:eastAsia="맑은 고딕" w:hAnsi="맑은 고딕" w:hint="eastAsia"/>
          <w:color w:val="000000"/>
        </w:rPr>
        <w:t>클라우드</w:t>
      </w:r>
      <w:proofErr w:type="spellEnd"/>
      <w:r>
        <w:rPr>
          <w:rFonts w:ascii="맑은 고딕" w:eastAsia="맑은 고딕" w:hAnsi="맑은 고딕" w:hint="eastAsia"/>
          <w:color w:val="000000"/>
        </w:rPr>
        <w:t xml:space="preserve"> 서비스 사용에 대한 비용 계산 결과 약 </w:t>
      </w:r>
      <w:r>
        <w:rPr>
          <w:rFonts w:ascii="맑은 고딕" w:eastAsia="맑은 고딕" w:hAnsi="맑은 고딕"/>
          <w:color w:val="000000"/>
        </w:rPr>
        <w:t>143</w:t>
      </w:r>
      <w:r>
        <w:rPr>
          <w:rFonts w:ascii="맑은 고딕" w:eastAsia="맑은 고딕" w:hAnsi="맑은 고딕" w:hint="eastAsia"/>
          <w:color w:val="000000"/>
        </w:rPr>
        <w:t>만원으로 예상됨</w:t>
      </w:r>
      <w:bookmarkEnd w:id="6"/>
    </w:p>
    <w:p w14:paraId="7D194445" w14:textId="77777777" w:rsidR="00365309" w:rsidRPr="00CD1560" w:rsidRDefault="00365309" w:rsidP="00365309">
      <w:pPr>
        <w:pStyle w:val="aff4"/>
        <w:numPr>
          <w:ilvl w:val="0"/>
          <w:numId w:val="17"/>
        </w:numPr>
        <w:ind w:leftChars="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산정 비용은 </w:t>
      </w:r>
      <w:r>
        <w:rPr>
          <w:rFonts w:ascii="맑은 고딕" w:eastAsia="맑은 고딕" w:hAnsi="맑은 고딕"/>
          <w:color w:val="000000"/>
        </w:rPr>
        <w:t>USD</w:t>
      </w:r>
      <w:r>
        <w:rPr>
          <w:rFonts w:ascii="맑은 고딕" w:eastAsia="맑은 고딕" w:hAnsi="맑은 고딕" w:hint="eastAsia"/>
          <w:color w:val="000000"/>
        </w:rPr>
        <w:t>이며,</w:t>
      </w:r>
      <w:r>
        <w:rPr>
          <w:rFonts w:ascii="맑은 고딕" w:eastAsia="맑은 고딕" w:hAnsi="맑은 고딕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 xml:space="preserve">해당 비용을 </w:t>
      </w:r>
      <w:r>
        <w:rPr>
          <w:rFonts w:ascii="맑은 고딕" w:eastAsia="맑은 고딕" w:hAnsi="맑은 고딕"/>
          <w:color w:val="000000"/>
        </w:rPr>
        <w:t xml:space="preserve">2022.12.21 </w:t>
      </w:r>
      <w:r>
        <w:rPr>
          <w:rFonts w:ascii="맑은 고딕" w:eastAsia="맑은 고딕" w:hAnsi="맑은 고딕" w:hint="eastAsia"/>
          <w:color w:val="000000"/>
        </w:rPr>
        <w:t xml:space="preserve">환율 </w:t>
      </w:r>
      <w:r>
        <w:rPr>
          <w:rFonts w:ascii="맑은 고딕" w:eastAsia="맑은 고딕" w:hAnsi="맑은 고딕"/>
          <w:color w:val="000000"/>
        </w:rPr>
        <w:t>1</w:t>
      </w:r>
      <w:r>
        <w:rPr>
          <w:rFonts w:ascii="맑은 고딕" w:eastAsia="맑은 고딕" w:hAnsi="맑은 고딕" w:hint="eastAsia"/>
          <w:color w:val="000000"/>
        </w:rPr>
        <w:t>,</w:t>
      </w:r>
      <w:r>
        <w:rPr>
          <w:rFonts w:ascii="맑은 고딕" w:eastAsia="맑은 고딕" w:hAnsi="맑은 고딕"/>
          <w:color w:val="000000"/>
        </w:rPr>
        <w:t>290</w:t>
      </w:r>
      <w:r>
        <w:rPr>
          <w:rFonts w:ascii="맑은 고딕" w:eastAsia="맑은 고딕" w:hAnsi="맑은 고딕" w:hint="eastAsia"/>
          <w:color w:val="000000"/>
        </w:rPr>
        <w:t>원 기준으로 계산함</w:t>
      </w:r>
    </w:p>
    <w:p w14:paraId="6679C06A" w14:textId="72885605" w:rsidR="006A53CC" w:rsidRPr="00365309" w:rsidRDefault="006A53CC" w:rsidP="00360384">
      <w:pPr>
        <w:rPr>
          <w:rFonts w:ascii="맑은 고딕" w:eastAsia="맑은 고딕" w:hAnsi="맑은 고딕"/>
          <w:sz w:val="18"/>
        </w:rPr>
      </w:pPr>
    </w:p>
    <w:p w14:paraId="2F28F9DE" w14:textId="52067451" w:rsidR="003A1609" w:rsidRDefault="003A1609" w:rsidP="00360384">
      <w:pPr>
        <w:rPr>
          <w:rFonts w:ascii="맑은 고딕" w:eastAsia="맑은 고딕" w:hAnsi="맑은 고딕" w:cs="굴림"/>
          <w:b/>
          <w:color w:val="000000"/>
          <w:sz w:val="18"/>
        </w:rPr>
      </w:pPr>
    </w:p>
    <w:p w14:paraId="5CA929E1" w14:textId="60B89080" w:rsidR="003A1609" w:rsidRDefault="003A1609" w:rsidP="00360384">
      <w:pPr>
        <w:rPr>
          <w:rFonts w:ascii="맑은 고딕" w:eastAsia="맑은 고딕" w:hAnsi="맑은 고딕" w:cs="굴림"/>
          <w:b/>
          <w:color w:val="000000"/>
          <w:sz w:val="18"/>
        </w:rPr>
      </w:pPr>
    </w:p>
    <w:p w14:paraId="238C70B1" w14:textId="57D46859" w:rsidR="003A1609" w:rsidRDefault="003A1609" w:rsidP="003A1609">
      <w:pPr>
        <w:jc w:val="center"/>
        <w:rPr>
          <w:rFonts w:ascii="맑은 고딕" w:eastAsia="맑은 고딕" w:hAnsi="맑은 고딕" w:cs="굴림"/>
          <w:b/>
          <w:color w:val="FF0000"/>
          <w:sz w:val="36"/>
          <w:szCs w:val="40"/>
        </w:rPr>
      </w:pPr>
      <w:r>
        <w:rPr>
          <w:rFonts w:ascii="맑은 고딕" w:eastAsia="맑은 고딕" w:hAnsi="맑은 고딕" w:cs="굴림" w:hint="eastAsia"/>
          <w:b/>
          <w:color w:val="FF0000"/>
          <w:sz w:val="36"/>
          <w:szCs w:val="40"/>
        </w:rPr>
        <w:t>상기 내용은 예시로 팀별 진행 프로젝트에 맞추어서 작성하며,</w:t>
      </w:r>
      <w:r>
        <w:rPr>
          <w:rFonts w:ascii="맑은 고딕" w:eastAsia="맑은 고딕" w:hAnsi="맑은 고딕" w:cs="굴림"/>
          <w:b/>
          <w:color w:val="FF0000"/>
          <w:sz w:val="36"/>
          <w:szCs w:val="40"/>
        </w:rPr>
        <w:t xml:space="preserve"> </w:t>
      </w:r>
      <w:r w:rsidRPr="003A1609">
        <w:rPr>
          <w:rFonts w:ascii="맑은 고딕" w:eastAsia="맑은 고딕" w:hAnsi="맑은 고딕" w:cs="굴림" w:hint="eastAsia"/>
          <w:b/>
          <w:color w:val="FF0000"/>
          <w:sz w:val="36"/>
          <w:szCs w:val="40"/>
        </w:rPr>
        <w:t>기타 필요한 사항이 있으면 추가하여 작성</w:t>
      </w:r>
    </w:p>
    <w:p w14:paraId="4C8C2C4C" w14:textId="37C197B1" w:rsidR="00DE2F7D" w:rsidRPr="00DE2F7D" w:rsidRDefault="00DE2F7D" w:rsidP="0059767F">
      <w:pPr>
        <w:rPr>
          <w:rFonts w:ascii="맑은 고딕" w:eastAsia="맑은 고딕" w:hAnsi="맑은 고딕" w:cs="굴림"/>
          <w:b/>
          <w:color w:val="FF0000"/>
          <w:sz w:val="36"/>
          <w:szCs w:val="40"/>
        </w:rPr>
      </w:pPr>
    </w:p>
    <w:sectPr w:rsidR="00DE2F7D" w:rsidRPr="00DE2F7D" w:rsidSect="00ED2FD2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440" w:right="850" w:bottom="568" w:left="1531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6AA641" w14:textId="77777777" w:rsidR="00B52EEF" w:rsidRDefault="00B52EEF">
      <w:r>
        <w:separator/>
      </w:r>
    </w:p>
  </w:endnote>
  <w:endnote w:type="continuationSeparator" w:id="0">
    <w:p w14:paraId="7582A83A" w14:textId="77777777" w:rsidR="00B52EEF" w:rsidRDefault="00B52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">
    <w:altName w:val="Palatino"/>
    <w:charset w:val="00"/>
    <w:family w:val="auto"/>
    <w:pitch w:val="variable"/>
    <w:sig w:usb0="A00002FF" w:usb1="7800205A" w:usb2="14600000" w:usb3="00000000" w:csb0="00000193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으뜸체">
    <w:charset w:val="81"/>
    <w:family w:val="roman"/>
    <w:pitch w:val="variable"/>
    <w:sig w:usb0="00000001" w:usb1="09060000" w:usb2="00000010" w:usb3="00000000" w:csb0="00080000" w:csb1="00000000"/>
  </w:font>
  <w:font w:name="CG Omega">
    <w:altName w:val="Segoe UI"/>
    <w:charset w:val="00"/>
    <w:family w:val="swiss"/>
    <w:pitch w:val="variable"/>
    <w:sig w:usb0="00000001" w:usb1="00000000" w:usb2="00000000" w:usb3="00000000" w:csb0="00000093" w:csb1="00000000"/>
  </w:font>
  <w:font w:name="Futura Bk"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6DF5F1" w14:textId="77777777" w:rsidR="00365309" w:rsidRDefault="00365309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i</w:t>
    </w:r>
    <w:r>
      <w:rPr>
        <w:rStyle w:val="a7"/>
      </w:rPr>
      <w:fldChar w:fldCharType="end"/>
    </w:r>
  </w:p>
  <w:p w14:paraId="3C811251" w14:textId="77777777" w:rsidR="00365309" w:rsidRDefault="0036530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0858F" w14:textId="6CEA0A6F" w:rsidR="00365309" w:rsidRPr="006E11E1" w:rsidRDefault="00365309" w:rsidP="004C4AFE">
    <w:pPr>
      <w:tabs>
        <w:tab w:val="right" w:pos="9180"/>
      </w:tabs>
      <w:spacing w:line="200" w:lineRule="atLeast"/>
      <w:jc w:val="center"/>
    </w:pPr>
    <w:r>
      <w:fldChar w:fldCharType="begin"/>
    </w:r>
    <w:r>
      <w:instrText xml:space="preserve"> PAGE </w:instrText>
    </w:r>
    <w:r>
      <w:fldChar w:fldCharType="separate"/>
    </w:r>
    <w:r w:rsidR="009847A1">
      <w:rPr>
        <w:noProof/>
      </w:rPr>
      <w:t>3</w:t>
    </w:r>
    <w:r>
      <w:fldChar w:fldCharType="end"/>
    </w:r>
    <w:r>
      <w:rPr>
        <w:rFonts w:hint="eastAsia"/>
      </w:rPr>
      <w:t xml:space="preserve"> / </w:t>
    </w:r>
    <w:r w:rsidR="00B52EEF">
      <w:fldChar w:fldCharType="begin"/>
    </w:r>
    <w:r w:rsidR="00B52EEF">
      <w:instrText xml:space="preserve"> NUMPAGES </w:instrText>
    </w:r>
    <w:r w:rsidR="00B52EEF">
      <w:fldChar w:fldCharType="separate"/>
    </w:r>
    <w:r w:rsidR="009847A1">
      <w:rPr>
        <w:noProof/>
      </w:rPr>
      <w:t>6</w:t>
    </w:r>
    <w:r w:rsidR="00B52EEF">
      <w:rPr>
        <w:noProof/>
      </w:rPr>
      <w:fldChar w:fldCharType="end"/>
    </w:r>
  </w:p>
  <w:p w14:paraId="26509BB6" w14:textId="77777777" w:rsidR="00365309" w:rsidRDefault="00365309">
    <w:pPr>
      <w:pStyle w:val="a6"/>
      <w:tabs>
        <w:tab w:val="clear" w:pos="8640"/>
        <w:tab w:val="right" w:pos="8647"/>
      </w:tabs>
      <w:ind w:right="-7"/>
      <w:rPr>
        <w:sz w:val="16"/>
      </w:rPr>
    </w:pPr>
    <w:r>
      <w:rPr>
        <w:sz w:val="16"/>
      </w:rPr>
      <w:tab/>
    </w:r>
    <w:r>
      <w:rPr>
        <w:rFonts w:hint="eastAsia"/>
        <w:sz w:val="16"/>
      </w:rPr>
      <w:tab/>
    </w:r>
  </w:p>
  <w:p w14:paraId="7D726A02" w14:textId="77777777" w:rsidR="00365309" w:rsidRDefault="00365309">
    <w:pPr>
      <w:pStyle w:val="a6"/>
      <w:tabs>
        <w:tab w:val="clear" w:pos="8640"/>
        <w:tab w:val="right" w:pos="9000"/>
      </w:tabs>
      <w:ind w:right="-482"/>
      <w:rPr>
        <w:sz w:val="16"/>
      </w:rPr>
    </w:pPr>
  </w:p>
  <w:p w14:paraId="2959C737" w14:textId="77777777" w:rsidR="00365309" w:rsidRDefault="0036530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F32A2" w14:textId="77777777" w:rsidR="00365309" w:rsidRDefault="00365309">
    <w:pPr>
      <w:pStyle w:val="a6"/>
      <w:jc w:val="right"/>
      <w:rPr>
        <w:i/>
      </w:rPr>
    </w:pPr>
  </w:p>
  <w:p w14:paraId="52963A6E" w14:textId="77777777" w:rsidR="00365309" w:rsidRDefault="00365309">
    <w:pPr>
      <w:jc w:val="right"/>
      <w:rPr>
        <w:i/>
      </w:rPr>
    </w:pPr>
  </w:p>
  <w:p w14:paraId="684C7609" w14:textId="77777777" w:rsidR="00365309" w:rsidRDefault="00365309">
    <w:pPr>
      <w:jc w:val="right"/>
      <w:rPr>
        <w:rFonts w:ascii="Times New Roman" w:hAnsi="Times New Roman"/>
        <w:b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8FFAD8" w14:textId="77777777" w:rsidR="00102896" w:rsidRDefault="00102896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i</w:t>
    </w:r>
    <w:r>
      <w:rPr>
        <w:rStyle w:val="a7"/>
      </w:rPr>
      <w:fldChar w:fldCharType="end"/>
    </w:r>
  </w:p>
  <w:p w14:paraId="25971925" w14:textId="77777777" w:rsidR="00102896" w:rsidRDefault="00102896">
    <w:pPr>
      <w:pStyle w:val="a6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6EDE40" w14:textId="033443B1" w:rsidR="00102896" w:rsidRPr="006E11E1" w:rsidRDefault="00102896" w:rsidP="004C4AFE">
    <w:pPr>
      <w:tabs>
        <w:tab w:val="right" w:pos="9180"/>
      </w:tabs>
      <w:spacing w:line="200" w:lineRule="atLeast"/>
      <w:jc w:val="center"/>
    </w:pPr>
    <w:r>
      <w:fldChar w:fldCharType="begin"/>
    </w:r>
    <w:r>
      <w:instrText xml:space="preserve"> PAGE </w:instrText>
    </w:r>
    <w:r>
      <w:fldChar w:fldCharType="separate"/>
    </w:r>
    <w:r w:rsidR="009847A1">
      <w:rPr>
        <w:noProof/>
      </w:rPr>
      <w:t>6</w:t>
    </w:r>
    <w:r>
      <w:fldChar w:fldCharType="end"/>
    </w:r>
    <w:r>
      <w:rPr>
        <w:rFonts w:hint="eastAsia"/>
      </w:rPr>
      <w:t xml:space="preserve"> / </w:t>
    </w:r>
    <w:r w:rsidR="00B52EEF">
      <w:fldChar w:fldCharType="begin"/>
    </w:r>
    <w:r w:rsidR="00B52EEF">
      <w:instrText xml:space="preserve"> NUMPAGES </w:instrText>
    </w:r>
    <w:r w:rsidR="00B52EEF">
      <w:fldChar w:fldCharType="separate"/>
    </w:r>
    <w:r w:rsidR="009847A1">
      <w:rPr>
        <w:noProof/>
      </w:rPr>
      <w:t>6</w:t>
    </w:r>
    <w:r w:rsidR="00B52EEF">
      <w:rPr>
        <w:noProof/>
      </w:rPr>
      <w:fldChar w:fldCharType="end"/>
    </w:r>
  </w:p>
  <w:p w14:paraId="52512F4A" w14:textId="77777777" w:rsidR="00102896" w:rsidRDefault="00102896">
    <w:pPr>
      <w:pStyle w:val="a6"/>
      <w:tabs>
        <w:tab w:val="clear" w:pos="8640"/>
        <w:tab w:val="right" w:pos="8647"/>
      </w:tabs>
      <w:ind w:right="-7"/>
      <w:rPr>
        <w:sz w:val="16"/>
      </w:rPr>
    </w:pPr>
    <w:r>
      <w:rPr>
        <w:sz w:val="16"/>
      </w:rPr>
      <w:tab/>
    </w:r>
    <w:r>
      <w:rPr>
        <w:rFonts w:hint="eastAsia"/>
        <w:sz w:val="16"/>
      </w:rPr>
      <w:tab/>
    </w:r>
  </w:p>
  <w:p w14:paraId="0F901542" w14:textId="77777777" w:rsidR="00102896" w:rsidRDefault="00102896">
    <w:pPr>
      <w:pStyle w:val="a6"/>
      <w:tabs>
        <w:tab w:val="clear" w:pos="8640"/>
        <w:tab w:val="right" w:pos="9000"/>
      </w:tabs>
      <w:ind w:right="-482"/>
      <w:rPr>
        <w:sz w:val="16"/>
      </w:rPr>
    </w:pPr>
  </w:p>
  <w:p w14:paraId="258C439E" w14:textId="77777777" w:rsidR="00102896" w:rsidRDefault="00102896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72E87" w14:textId="77777777" w:rsidR="00102896" w:rsidRDefault="00102896">
    <w:pPr>
      <w:pStyle w:val="a6"/>
      <w:jc w:val="right"/>
      <w:rPr>
        <w:i/>
      </w:rPr>
    </w:pPr>
  </w:p>
  <w:p w14:paraId="34A0B72D" w14:textId="77777777" w:rsidR="00102896" w:rsidRDefault="00102896">
    <w:pPr>
      <w:jc w:val="right"/>
      <w:rPr>
        <w:i/>
      </w:rPr>
    </w:pPr>
  </w:p>
  <w:p w14:paraId="14A013CA" w14:textId="77777777" w:rsidR="00102896" w:rsidRDefault="00102896">
    <w:pPr>
      <w:jc w:val="right"/>
      <w:rPr>
        <w:rFonts w:ascii="Times New Roman" w:hAnsi="Times New Roman"/>
        <w:b/>
        <w:color w:val="0000F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725190" w14:textId="77777777" w:rsidR="00B52EEF" w:rsidRDefault="00B52EEF">
      <w:r>
        <w:separator/>
      </w:r>
    </w:p>
  </w:footnote>
  <w:footnote w:type="continuationSeparator" w:id="0">
    <w:p w14:paraId="49693082" w14:textId="77777777" w:rsidR="00B52EEF" w:rsidRDefault="00B52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468274" w14:textId="77777777" w:rsidR="009847A1" w:rsidRDefault="009847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91"/>
      <w:gridCol w:w="3658"/>
      <w:gridCol w:w="725"/>
      <w:gridCol w:w="1506"/>
      <w:gridCol w:w="2026"/>
    </w:tblGrid>
    <w:tr w:rsidR="00E31FFC" w:rsidRPr="003276A3" w14:paraId="7CE0F967" w14:textId="77777777" w:rsidTr="003356EF">
      <w:trPr>
        <w:trHeight w:val="425"/>
        <w:jc w:val="center"/>
      </w:trPr>
      <w:tc>
        <w:tcPr>
          <w:tcW w:w="229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D5CFD1B" w14:textId="77777777" w:rsidR="00E31FFC" w:rsidRPr="00435F57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>
            <w:rPr>
              <w:rFonts w:ascii="맑은 고딕" w:eastAsia="맑은 고딕" w:hAnsi="맑은 고딕"/>
              <w:noProof/>
              <w:lang w:val="en-US" w:eastAsia="ko-KR"/>
            </w:rPr>
            <w:drawing>
              <wp:inline distT="0" distB="0" distL="0" distR="0" wp14:anchorId="6DA9FD0E" wp14:editId="2D5DF122">
                <wp:extent cx="1396800" cy="525545"/>
                <wp:effectExtent l="0" t="0" r="0" b="8255"/>
                <wp:docPr id="4" name="그림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그림 11" descr="텍스트, 클립아트이(가) 표시된 사진&#10;&#10;자동 생성된 설명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800" cy="525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9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  <w:hideMark/>
        </w:tcPr>
        <w:p w14:paraId="0366E056" w14:textId="368AFBE0" w:rsidR="00E31FFC" w:rsidRPr="00435F57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b/>
              <w:sz w:val="24"/>
              <w:szCs w:val="24"/>
              <w:lang w:val="en-US" w:eastAsia="ko-KR"/>
            </w:rPr>
          </w:pPr>
          <w:r w:rsidRPr="00195303">
            <w:rPr>
              <w:rFonts w:asciiTheme="minorEastAsia" w:eastAsiaTheme="minorEastAsia" w:hAnsiTheme="minorEastAsia" w:hint="eastAsia"/>
              <w:b/>
              <w:bCs/>
              <w:sz w:val="22"/>
              <w:szCs w:val="24"/>
            </w:rPr>
            <w:t>2023년 K-Digital Training(</w:t>
          </w:r>
          <w:proofErr w:type="spellStart"/>
          <w:r w:rsidRPr="00195303">
            <w:rPr>
              <w:rFonts w:asciiTheme="minorEastAsia" w:eastAsiaTheme="minorEastAsia" w:hAnsiTheme="minorEastAsia" w:hint="eastAsia"/>
              <w:b/>
              <w:bCs/>
              <w:sz w:val="22"/>
              <w:szCs w:val="24"/>
            </w:rPr>
            <w:t>선도기업과정</w:t>
          </w:r>
          <w:proofErr w:type="spellEnd"/>
          <w:r w:rsidRPr="00195303">
            <w:rPr>
              <w:rFonts w:asciiTheme="minorEastAsia" w:eastAsiaTheme="minorEastAsia" w:hAnsiTheme="minorEastAsia" w:hint="eastAsia"/>
              <w:b/>
              <w:bCs/>
              <w:sz w:val="22"/>
              <w:szCs w:val="24"/>
            </w:rPr>
            <w:t>)</w:t>
          </w:r>
        </w:p>
      </w:tc>
      <w:tc>
        <w:tcPr>
          <w:tcW w:w="20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1CB8E975" w14:textId="77777777" w:rsidR="00E31FFC" w:rsidRPr="00435F57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 w:rsidRPr="00EB563B">
            <w:rPr>
              <w:rFonts w:asciiTheme="majorHAnsi" w:eastAsiaTheme="majorHAnsi" w:hAnsiTheme="majorHAnsi" w:cs="굴림"/>
              <w:noProof/>
              <w:color w:val="000000"/>
              <w:lang w:val="en-US" w:eastAsia="ko-KR"/>
            </w:rPr>
            <w:drawing>
              <wp:anchor distT="0" distB="0" distL="114300" distR="114300" simplePos="0" relativeHeight="251661312" behindDoc="1" locked="0" layoutInCell="1" allowOverlap="1" wp14:anchorId="07F86053" wp14:editId="5E9401C1">
                <wp:simplePos x="0" y="0"/>
                <wp:positionH relativeFrom="margin">
                  <wp:posOffset>34290</wp:posOffset>
                </wp:positionH>
                <wp:positionV relativeFrom="paragraph">
                  <wp:posOffset>1905</wp:posOffset>
                </wp:positionV>
                <wp:extent cx="1193800" cy="714375"/>
                <wp:effectExtent l="0" t="0" r="6350" b="9525"/>
                <wp:wrapNone/>
                <wp:docPr id="6" name="그림 6" descr="C:\Users\USER\Downloads\위랩스 log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USER\Downloads\위랩스 logo2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221" t="29744" r="15732" b="28891"/>
                        <a:stretch/>
                      </pic:blipFill>
                      <pic:spPr bwMode="auto">
                        <a:xfrm>
                          <a:off x="0" y="0"/>
                          <a:ext cx="119380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E31FFC" w:rsidRPr="003276A3" w14:paraId="24233AE9" w14:textId="77777777" w:rsidTr="003356EF">
      <w:trPr>
        <w:trHeight w:val="425"/>
        <w:jc w:val="center"/>
      </w:trPr>
      <w:tc>
        <w:tcPr>
          <w:tcW w:w="2291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5DCCE4B2" w14:textId="77777777" w:rsidR="00E31FFC" w:rsidRPr="003276A3" w:rsidRDefault="00E31FFC" w:rsidP="00E31FFC">
          <w:pPr>
            <w:autoSpaceDE/>
            <w:autoSpaceDN/>
            <w:jc w:val="center"/>
            <w:rPr>
              <w:rFonts w:ascii="맑은 고딕" w:eastAsia="맑은 고딕" w:hAnsi="맑은 고딕"/>
              <w:kern w:val="2"/>
              <w:szCs w:val="22"/>
            </w:rPr>
          </w:pPr>
        </w:p>
      </w:tc>
      <w:tc>
        <w:tcPr>
          <w:tcW w:w="5889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186E594F" w14:textId="106D76BC" w:rsidR="00E31FFC" w:rsidRPr="00435F57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b/>
              <w:sz w:val="36"/>
              <w:szCs w:val="36"/>
              <w:lang w:val="en-US" w:eastAsia="ko-KR"/>
            </w:rPr>
          </w:pPr>
          <w:proofErr w:type="spellStart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>클라우드</w:t>
          </w:r>
          <w:proofErr w:type="spellEnd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 xml:space="preserve"> </w:t>
          </w:r>
          <w:proofErr w:type="spellStart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>기반</w:t>
          </w:r>
          <w:proofErr w:type="spellEnd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 xml:space="preserve"> </w:t>
          </w:r>
          <w:proofErr w:type="spellStart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>스마트</w:t>
          </w:r>
          <w:proofErr w:type="spellEnd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 xml:space="preserve"> </w:t>
          </w:r>
          <w:proofErr w:type="spellStart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>융합보안</w:t>
          </w:r>
          <w:proofErr w:type="spellEnd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 xml:space="preserve"> </w:t>
          </w:r>
          <w:proofErr w:type="spellStart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>과정</w:t>
          </w:r>
          <w:proofErr w:type="spellEnd"/>
        </w:p>
      </w:tc>
      <w:tc>
        <w:tcPr>
          <w:tcW w:w="0" w:type="auto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5C64DA9A" w14:textId="77777777" w:rsidR="00E31FFC" w:rsidRPr="003276A3" w:rsidRDefault="00E31FFC" w:rsidP="00E31FFC">
          <w:pPr>
            <w:autoSpaceDE/>
            <w:autoSpaceDN/>
            <w:jc w:val="center"/>
            <w:rPr>
              <w:rFonts w:ascii="맑은 고딕" w:eastAsia="맑은 고딕" w:hAnsi="맑은 고딕"/>
              <w:kern w:val="2"/>
              <w:szCs w:val="22"/>
            </w:rPr>
          </w:pPr>
        </w:p>
      </w:tc>
    </w:tr>
    <w:tr w:rsidR="00E31FFC" w:rsidRPr="003276A3" w14:paraId="7B257AFD" w14:textId="77777777" w:rsidTr="00360384">
      <w:trPr>
        <w:trHeight w:val="425"/>
        <w:jc w:val="center"/>
      </w:trPr>
      <w:tc>
        <w:tcPr>
          <w:tcW w:w="229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697C4DF" w14:textId="77777777" w:rsidR="00E31FFC" w:rsidRPr="00435F57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sz w:val="16"/>
              <w:szCs w:val="16"/>
              <w:lang w:val="en-US" w:eastAsia="ko-KR"/>
            </w:rPr>
          </w:pPr>
        </w:p>
      </w:tc>
      <w:tc>
        <w:tcPr>
          <w:tcW w:w="36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68A31C" w14:textId="221D234F" w:rsidR="00E31FFC" w:rsidRPr="00D15F9E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proofErr w:type="spellStart"/>
          <w:r w:rsidRPr="00D15F9E">
            <w:rPr>
              <w:rFonts w:ascii="맑은 고딕" w:eastAsia="맑은 고딕" w:hAnsi="맑은 고딕" w:hint="eastAsia"/>
              <w:lang w:val="en-US" w:eastAsia="ko-KR"/>
            </w:rPr>
            <w:t>클라우드</w:t>
          </w:r>
          <w:proofErr w:type="spellEnd"/>
          <w:r w:rsidRPr="00D15F9E">
            <w:rPr>
              <w:rFonts w:ascii="맑은 고딕" w:eastAsia="맑은 고딕" w:hAnsi="맑은 고딕" w:hint="eastAsia"/>
              <w:lang w:val="en-US" w:eastAsia="ko-KR"/>
            </w:rPr>
            <w:t xml:space="preserve"> </w:t>
          </w:r>
          <w:proofErr w:type="spellStart"/>
          <w:r w:rsidRPr="00D15F9E">
            <w:rPr>
              <w:rFonts w:ascii="맑은 고딕" w:eastAsia="맑은 고딕" w:hAnsi="맑은 고딕" w:hint="eastAsia"/>
              <w:lang w:val="en-US" w:eastAsia="ko-KR"/>
            </w:rPr>
            <w:t>사용계획서</w:t>
          </w:r>
          <w:proofErr w:type="spellEnd"/>
        </w:p>
      </w:tc>
      <w:tc>
        <w:tcPr>
          <w:tcW w:w="7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4464C01" w14:textId="02C36F68" w:rsidR="00E31FFC" w:rsidRPr="00D15F9E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>
            <w:rPr>
              <w:rFonts w:ascii="맑은 고딕" w:eastAsia="맑은 고딕" w:hAnsi="맑은 고딕"/>
              <w:lang w:val="en-US" w:eastAsia="ko-KR"/>
            </w:rPr>
            <w:t>1.0</w:t>
          </w:r>
        </w:p>
      </w:tc>
      <w:tc>
        <w:tcPr>
          <w:tcW w:w="15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DE8C3E" w14:textId="6ED467EA" w:rsidR="00E31FFC" w:rsidRPr="00D15F9E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 w:rsidRPr="00D15F9E">
            <w:rPr>
              <w:rFonts w:ascii="맑은 고딕" w:eastAsia="맑은 고딕" w:hAnsi="맑은 고딕" w:hint="eastAsia"/>
              <w:lang w:val="en-US" w:eastAsia="ko-KR"/>
            </w:rPr>
            <w:t>20</w:t>
          </w:r>
          <w:r>
            <w:rPr>
              <w:rFonts w:ascii="맑은 고딕" w:eastAsia="맑은 고딕" w:hAnsi="맑은 고딕"/>
              <w:lang w:val="en-US" w:eastAsia="ko-KR"/>
            </w:rPr>
            <w:t>23.09.00</w:t>
          </w:r>
        </w:p>
      </w:tc>
      <w:tc>
        <w:tcPr>
          <w:tcW w:w="20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FB7041D" w14:textId="77777777" w:rsidR="00E31FFC" w:rsidRPr="00435F57" w:rsidRDefault="00E31FFC" w:rsidP="00E31FFC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</w:p>
      </w:tc>
    </w:tr>
  </w:tbl>
  <w:p w14:paraId="67EC2D6D" w14:textId="77777777" w:rsidR="00365309" w:rsidRPr="00687B63" w:rsidRDefault="00365309">
    <w:pPr>
      <w:pStyle w:val="a5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5B2101" w14:textId="77777777" w:rsidR="00365309" w:rsidRDefault="00365309" w:rsidP="00360384">
    <w:pPr>
      <w:pStyle w:val="aff"/>
      <w:spacing w:line="240" w:lineRule="auto"/>
      <w:jc w:val="right"/>
    </w:pPr>
  </w:p>
  <w:p w14:paraId="310DF184" w14:textId="77777777" w:rsidR="00365309" w:rsidRPr="00F0416A" w:rsidRDefault="00365309" w:rsidP="00360384">
    <w:pPr>
      <w:pStyle w:val="aff"/>
      <w:spacing w:line="240" w:lineRule="auto"/>
      <w:jc w:val="right"/>
    </w:pPr>
    <w:r>
      <w:rPr>
        <w:rFonts w:hint="eastAsia"/>
        <w:noProof/>
      </w:rPr>
      <w:drawing>
        <wp:inline distT="0" distB="0" distL="0" distR="0" wp14:anchorId="6F142C64" wp14:editId="73F7EC04">
          <wp:extent cx="1712691" cy="644400"/>
          <wp:effectExtent l="0" t="0" r="1905" b="3810"/>
          <wp:docPr id="8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7" descr="텍스트이(가) 표시된 사진&#10;&#10;자동 생성된 설명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2691" cy="64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F719BC" w14:textId="77777777" w:rsidR="00365309" w:rsidRPr="00F0416A" w:rsidRDefault="00365309" w:rsidP="00360384">
    <w:pPr>
      <w:pBdr>
        <w:bottom w:val="single" w:sz="24" w:space="1" w:color="auto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61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900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napToGrid w:val="0"/>
      <w:textAlignment w:val="bottom"/>
      <w:rPr>
        <w:rFonts w:ascii="HY헤드라인M" w:eastAsia="HY헤드라인M"/>
        <w:sz w:val="36"/>
        <w:szCs w:val="36"/>
      </w:rPr>
    </w:pP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</w:p>
  <w:p w14:paraId="589EEE0F" w14:textId="5B556721" w:rsidR="00365309" w:rsidRPr="009847A1" w:rsidRDefault="009847A1" w:rsidP="009847A1">
    <w:pPr>
      <w:pBdr>
        <w:bottom w:val="single" w:sz="24" w:space="1" w:color="auto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napToGrid w:val="0"/>
      <w:jc w:val="center"/>
      <w:textAlignment w:val="bottom"/>
      <w:rPr>
        <w:rFonts w:asciiTheme="minorEastAsia" w:eastAsiaTheme="minorEastAsia" w:hAnsiTheme="minorEastAsia" w:hint="eastAsia"/>
        <w:b/>
        <w:bCs/>
        <w:sz w:val="40"/>
        <w:szCs w:val="40"/>
      </w:rPr>
    </w:pPr>
    <w:r w:rsidRPr="009847A1">
      <w:rPr>
        <w:rFonts w:asciiTheme="minorEastAsia" w:eastAsiaTheme="minorEastAsia" w:hAnsiTheme="minorEastAsia" w:hint="eastAsia"/>
        <w:b/>
        <w:bCs/>
        <w:sz w:val="40"/>
        <w:szCs w:val="40"/>
      </w:rPr>
      <w:t>2023년 K-Digital Training(선도기업과정</w:t>
    </w:r>
    <w:r w:rsidRPr="009847A1">
      <w:rPr>
        <w:rFonts w:asciiTheme="minorEastAsia" w:eastAsiaTheme="minorEastAsia" w:hAnsiTheme="minorEastAsia" w:hint="eastAsia"/>
        <w:b/>
        <w:bCs/>
        <w:sz w:val="40"/>
        <w:szCs w:val="40"/>
      </w:rPr>
      <w:t>)</w:t>
    </w:r>
  </w:p>
  <w:p w14:paraId="76624390" w14:textId="0F267F30" w:rsidR="009847A1" w:rsidRPr="009847A1" w:rsidRDefault="009847A1" w:rsidP="009847A1">
    <w:pPr>
      <w:pBdr>
        <w:bottom w:val="single" w:sz="24" w:space="1" w:color="auto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napToGrid w:val="0"/>
      <w:jc w:val="center"/>
      <w:textAlignment w:val="bottom"/>
      <w:rPr>
        <w:rFonts w:ascii="맑은 고딕" w:eastAsia="맑은 고딕" w:hAnsi="맑은 고딕"/>
        <w:b/>
        <w:color w:val="0000FF"/>
        <w:sz w:val="40"/>
        <w:szCs w:val="40"/>
      </w:rPr>
    </w:pPr>
    <w:proofErr w:type="spellStart"/>
    <w:r w:rsidRPr="009847A1">
      <w:rPr>
        <w:rFonts w:asciiTheme="minorEastAsia" w:eastAsiaTheme="minorEastAsia" w:hAnsiTheme="minorEastAsia" w:cs="굴림" w:hint="eastAsia"/>
        <w:b/>
        <w:color w:val="000000"/>
        <w:sz w:val="40"/>
        <w:szCs w:val="40"/>
      </w:rPr>
      <w:t>클라우드</w:t>
    </w:r>
    <w:proofErr w:type="spellEnd"/>
    <w:r w:rsidRPr="009847A1">
      <w:rPr>
        <w:rFonts w:asciiTheme="minorEastAsia" w:eastAsiaTheme="minorEastAsia" w:hAnsiTheme="minorEastAsia" w:cs="굴림" w:hint="eastAsia"/>
        <w:b/>
        <w:color w:val="000000"/>
        <w:sz w:val="40"/>
        <w:szCs w:val="40"/>
      </w:rPr>
      <w:t xml:space="preserve"> 기반 스마트 </w:t>
    </w:r>
    <w:proofErr w:type="spellStart"/>
    <w:r w:rsidRPr="009847A1">
      <w:rPr>
        <w:rFonts w:asciiTheme="minorEastAsia" w:eastAsiaTheme="minorEastAsia" w:hAnsiTheme="minorEastAsia" w:cs="굴림" w:hint="eastAsia"/>
        <w:b/>
        <w:color w:val="000000"/>
        <w:sz w:val="40"/>
        <w:szCs w:val="40"/>
      </w:rPr>
      <w:t>융합보안</w:t>
    </w:r>
    <w:proofErr w:type="spellEnd"/>
    <w:r w:rsidRPr="009847A1">
      <w:rPr>
        <w:rFonts w:asciiTheme="minorEastAsia" w:eastAsiaTheme="minorEastAsia" w:hAnsiTheme="minorEastAsia" w:cs="굴림" w:hint="eastAsia"/>
        <w:b/>
        <w:color w:val="000000"/>
        <w:sz w:val="40"/>
        <w:szCs w:val="40"/>
      </w:rPr>
      <w:t xml:space="preserve"> 과정</w:t>
    </w:r>
    <w:bookmarkStart w:id="1" w:name="_GoBack"/>
    <w:bookmarkEnd w:id="1"/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91"/>
      <w:gridCol w:w="3658"/>
      <w:gridCol w:w="725"/>
      <w:gridCol w:w="1506"/>
      <w:gridCol w:w="2026"/>
    </w:tblGrid>
    <w:tr w:rsidR="00E02F01" w:rsidRPr="003276A3" w14:paraId="15F22467" w14:textId="77777777" w:rsidTr="003356EF">
      <w:trPr>
        <w:trHeight w:val="425"/>
        <w:jc w:val="center"/>
      </w:trPr>
      <w:tc>
        <w:tcPr>
          <w:tcW w:w="229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29FF886" w14:textId="0B998144" w:rsidR="00102896" w:rsidRPr="00435F57" w:rsidRDefault="009E3B84" w:rsidP="00360384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>
            <w:rPr>
              <w:rFonts w:ascii="맑은 고딕" w:eastAsia="맑은 고딕" w:hAnsi="맑은 고딕"/>
              <w:noProof/>
              <w:lang w:val="en-US" w:eastAsia="ko-KR"/>
            </w:rPr>
            <w:drawing>
              <wp:inline distT="0" distB="0" distL="0" distR="0" wp14:anchorId="1B00CD2C" wp14:editId="2F215D31">
                <wp:extent cx="1396800" cy="525545"/>
                <wp:effectExtent l="0" t="0" r="0" b="8255"/>
                <wp:docPr id="3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그림 11" descr="텍스트, 클립아트이(가) 표시된 사진&#10;&#10;자동 생성된 설명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800" cy="525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9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  <w:hideMark/>
        </w:tcPr>
        <w:p w14:paraId="0E0E1429" w14:textId="40217868" w:rsidR="00102896" w:rsidRPr="00195303" w:rsidRDefault="00195303" w:rsidP="00360384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Theme="minorEastAsia" w:eastAsiaTheme="minorEastAsia" w:hAnsiTheme="minorEastAsia"/>
              <w:b/>
              <w:sz w:val="22"/>
              <w:szCs w:val="24"/>
              <w:lang w:val="en-US" w:eastAsia="ko-KR"/>
            </w:rPr>
          </w:pPr>
          <w:r w:rsidRPr="00195303">
            <w:rPr>
              <w:rFonts w:asciiTheme="minorEastAsia" w:eastAsiaTheme="minorEastAsia" w:hAnsiTheme="minorEastAsia" w:hint="eastAsia"/>
              <w:b/>
              <w:bCs/>
              <w:sz w:val="22"/>
              <w:szCs w:val="24"/>
            </w:rPr>
            <w:t>2023년 K-Digital Training(</w:t>
          </w:r>
          <w:proofErr w:type="spellStart"/>
          <w:r w:rsidRPr="00195303">
            <w:rPr>
              <w:rFonts w:asciiTheme="minorEastAsia" w:eastAsiaTheme="minorEastAsia" w:hAnsiTheme="minorEastAsia" w:hint="eastAsia"/>
              <w:b/>
              <w:bCs/>
              <w:sz w:val="22"/>
              <w:szCs w:val="24"/>
            </w:rPr>
            <w:t>선도기업과정</w:t>
          </w:r>
          <w:proofErr w:type="spellEnd"/>
          <w:r w:rsidRPr="00195303">
            <w:rPr>
              <w:rFonts w:asciiTheme="minorEastAsia" w:eastAsiaTheme="minorEastAsia" w:hAnsiTheme="minorEastAsia" w:hint="eastAsia"/>
              <w:b/>
              <w:bCs/>
              <w:sz w:val="22"/>
              <w:szCs w:val="24"/>
            </w:rPr>
            <w:t>)</w:t>
          </w:r>
        </w:p>
      </w:tc>
      <w:tc>
        <w:tcPr>
          <w:tcW w:w="20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D281673" w14:textId="7156E6E5" w:rsidR="00102896" w:rsidRPr="00435F57" w:rsidRDefault="00E02F01" w:rsidP="00360384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>
            <w:rPr>
              <w:rFonts w:ascii="맑은 고딕" w:eastAsia="맑은 고딕" w:hAnsi="맑은 고딕"/>
              <w:noProof/>
              <w:lang w:val="en-US" w:eastAsia="ko-KR"/>
            </w:rPr>
            <w:drawing>
              <wp:inline distT="0" distB="0" distL="0" distR="0" wp14:anchorId="2DE4CD56" wp14:editId="09732328">
                <wp:extent cx="1173480" cy="664698"/>
                <wp:effectExtent l="0" t="0" r="7620" b="254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위랩스 logo - 복사본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8128" cy="769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02F01" w:rsidRPr="003276A3" w14:paraId="50575758" w14:textId="77777777" w:rsidTr="003356EF">
      <w:trPr>
        <w:trHeight w:val="425"/>
        <w:jc w:val="center"/>
      </w:trPr>
      <w:tc>
        <w:tcPr>
          <w:tcW w:w="2291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56B491B" w14:textId="77777777" w:rsidR="00102896" w:rsidRPr="003276A3" w:rsidRDefault="00102896" w:rsidP="00360384">
          <w:pPr>
            <w:autoSpaceDE/>
            <w:autoSpaceDN/>
            <w:jc w:val="center"/>
            <w:rPr>
              <w:rFonts w:ascii="맑은 고딕" w:eastAsia="맑은 고딕" w:hAnsi="맑은 고딕"/>
              <w:kern w:val="2"/>
              <w:szCs w:val="22"/>
            </w:rPr>
          </w:pPr>
        </w:p>
      </w:tc>
      <w:tc>
        <w:tcPr>
          <w:tcW w:w="5889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7FE0416F" w14:textId="588F219B" w:rsidR="00102896" w:rsidRPr="00195303" w:rsidRDefault="00195303" w:rsidP="00195303">
          <w:pPr>
            <w:widowControl w:val="0"/>
            <w:overflowPunct/>
            <w:adjustRightInd/>
            <w:snapToGrid w:val="0"/>
            <w:spacing w:line="312" w:lineRule="auto"/>
            <w:jc w:val="center"/>
            <w:rPr>
              <w:rFonts w:asciiTheme="minorEastAsia" w:eastAsiaTheme="minorEastAsia" w:hAnsiTheme="minorEastAsia" w:cs="굴림"/>
              <w:b/>
              <w:color w:val="000000"/>
              <w:sz w:val="22"/>
              <w:szCs w:val="24"/>
            </w:rPr>
          </w:pPr>
          <w:proofErr w:type="spellStart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>클라우드</w:t>
          </w:r>
          <w:proofErr w:type="spellEnd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 xml:space="preserve"> 기반 스마트 </w:t>
          </w:r>
          <w:proofErr w:type="spellStart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>융합보안</w:t>
          </w:r>
          <w:proofErr w:type="spellEnd"/>
          <w:r w:rsidRPr="00195303">
            <w:rPr>
              <w:rFonts w:asciiTheme="minorEastAsia" w:eastAsiaTheme="minorEastAsia" w:hAnsiTheme="minorEastAsia" w:cs="굴림" w:hint="eastAsia"/>
              <w:b/>
              <w:color w:val="000000"/>
              <w:sz w:val="22"/>
              <w:szCs w:val="24"/>
            </w:rPr>
            <w:t xml:space="preserve"> 과정</w:t>
          </w:r>
        </w:p>
      </w:tc>
      <w:tc>
        <w:tcPr>
          <w:tcW w:w="0" w:type="auto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593B3B1B" w14:textId="77777777" w:rsidR="00102896" w:rsidRPr="003276A3" w:rsidRDefault="00102896" w:rsidP="00C67851">
          <w:pPr>
            <w:autoSpaceDE/>
            <w:autoSpaceDN/>
            <w:jc w:val="center"/>
            <w:rPr>
              <w:rFonts w:ascii="맑은 고딕" w:eastAsia="맑은 고딕" w:hAnsi="맑은 고딕"/>
              <w:kern w:val="2"/>
              <w:szCs w:val="22"/>
            </w:rPr>
          </w:pPr>
        </w:p>
      </w:tc>
    </w:tr>
    <w:tr w:rsidR="00E02F01" w:rsidRPr="003276A3" w14:paraId="0A4A3205" w14:textId="77777777" w:rsidTr="00360384">
      <w:trPr>
        <w:trHeight w:val="425"/>
        <w:jc w:val="center"/>
      </w:trPr>
      <w:tc>
        <w:tcPr>
          <w:tcW w:w="229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BEB152" w14:textId="77777777" w:rsidR="00102896" w:rsidRPr="00435F57" w:rsidRDefault="00102896" w:rsidP="00360384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sz w:val="16"/>
              <w:szCs w:val="16"/>
              <w:lang w:val="en-US" w:eastAsia="ko-KR"/>
            </w:rPr>
          </w:pPr>
        </w:p>
      </w:tc>
      <w:tc>
        <w:tcPr>
          <w:tcW w:w="36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A57546" w14:textId="0EF7860E" w:rsidR="00102896" w:rsidRPr="00D15F9E" w:rsidRDefault="009E3B84" w:rsidP="00360384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 w:rsidRPr="00D15F9E">
            <w:rPr>
              <w:rFonts w:ascii="맑은 고딕" w:eastAsia="맑은 고딕" w:hAnsi="맑은 고딕" w:hint="eastAsia"/>
              <w:lang w:val="en-US" w:eastAsia="ko-KR"/>
            </w:rPr>
            <w:t>클라우드 사용계획서</w:t>
          </w:r>
        </w:p>
      </w:tc>
      <w:tc>
        <w:tcPr>
          <w:tcW w:w="7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2590DA25" w14:textId="20507572" w:rsidR="00102896" w:rsidRPr="00D15F9E" w:rsidRDefault="00360384" w:rsidP="00360384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>
            <w:rPr>
              <w:rFonts w:ascii="맑은 고딕" w:eastAsia="맑은 고딕" w:hAnsi="맑은 고딕"/>
              <w:lang w:val="en-US" w:eastAsia="ko-KR"/>
            </w:rPr>
            <w:t>1.0</w:t>
          </w:r>
        </w:p>
      </w:tc>
      <w:tc>
        <w:tcPr>
          <w:tcW w:w="15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0D7D81" w14:textId="4E93A6DF" w:rsidR="0048630C" w:rsidRPr="00D15F9E" w:rsidRDefault="00791C4F" w:rsidP="00195303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  <w:r w:rsidRPr="00D15F9E">
            <w:rPr>
              <w:rFonts w:ascii="맑은 고딕" w:eastAsia="맑은 고딕" w:hAnsi="맑은 고딕" w:hint="eastAsia"/>
              <w:lang w:val="en-US" w:eastAsia="ko-KR"/>
            </w:rPr>
            <w:t>20</w:t>
          </w:r>
          <w:r w:rsidR="00090012">
            <w:rPr>
              <w:rFonts w:ascii="맑은 고딕" w:eastAsia="맑은 고딕" w:hAnsi="맑은 고딕"/>
              <w:lang w:val="en-US" w:eastAsia="ko-KR"/>
            </w:rPr>
            <w:t>2</w:t>
          </w:r>
          <w:r w:rsidR="00195303">
            <w:rPr>
              <w:rFonts w:ascii="맑은 고딕" w:eastAsia="맑은 고딕" w:hAnsi="맑은 고딕"/>
              <w:lang w:val="en-US" w:eastAsia="ko-KR"/>
            </w:rPr>
            <w:t>3.09</w:t>
          </w:r>
          <w:r w:rsidR="00090012">
            <w:rPr>
              <w:rFonts w:ascii="맑은 고딕" w:eastAsia="맑은 고딕" w:hAnsi="맑은 고딕"/>
              <w:lang w:val="en-US" w:eastAsia="ko-KR"/>
            </w:rPr>
            <w:t>.</w:t>
          </w:r>
          <w:r w:rsidR="00195303">
            <w:rPr>
              <w:rFonts w:ascii="맑은 고딕" w:eastAsia="맑은 고딕" w:hAnsi="맑은 고딕"/>
              <w:lang w:val="en-US" w:eastAsia="ko-KR"/>
            </w:rPr>
            <w:t>00</w:t>
          </w:r>
        </w:p>
      </w:tc>
      <w:tc>
        <w:tcPr>
          <w:tcW w:w="20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3D94A351" w14:textId="77777777" w:rsidR="00102896" w:rsidRPr="00435F57" w:rsidRDefault="00102896" w:rsidP="00C67851">
          <w:pPr>
            <w:pStyle w:val="a5"/>
            <w:widowControl w:val="0"/>
            <w:tabs>
              <w:tab w:val="center" w:pos="-3119"/>
            </w:tabs>
            <w:wordWrap w:val="0"/>
            <w:jc w:val="center"/>
            <w:rPr>
              <w:rFonts w:ascii="맑은 고딕" w:eastAsia="맑은 고딕" w:hAnsi="맑은 고딕"/>
              <w:lang w:val="en-US" w:eastAsia="ko-KR"/>
            </w:rPr>
          </w:pPr>
        </w:p>
      </w:tc>
    </w:tr>
  </w:tbl>
  <w:p w14:paraId="5B6DAA41" w14:textId="77777777" w:rsidR="00102896" w:rsidRPr="00687B63" w:rsidRDefault="00102896">
    <w:pPr>
      <w:pStyle w:val="a5"/>
      <w:rPr>
        <w:b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66E76" w14:textId="77777777" w:rsidR="00C47FFB" w:rsidRDefault="00C47FFB" w:rsidP="00360384">
    <w:pPr>
      <w:pStyle w:val="aff"/>
      <w:spacing w:line="240" w:lineRule="auto"/>
      <w:jc w:val="right"/>
    </w:pPr>
  </w:p>
  <w:p w14:paraId="682225A9" w14:textId="7EC34476" w:rsidR="00102896" w:rsidRPr="00F0416A" w:rsidRDefault="00D76C62" w:rsidP="00360384">
    <w:pPr>
      <w:pStyle w:val="aff"/>
      <w:spacing w:line="240" w:lineRule="auto"/>
      <w:jc w:val="right"/>
    </w:pPr>
    <w:r>
      <w:rPr>
        <w:rFonts w:hint="eastAsia"/>
        <w:noProof/>
      </w:rPr>
      <w:drawing>
        <wp:inline distT="0" distB="0" distL="0" distR="0" wp14:anchorId="7BA8557D" wp14:editId="08F2B356">
          <wp:extent cx="1712691" cy="644400"/>
          <wp:effectExtent l="0" t="0" r="1905" b="3810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7" descr="텍스트이(가) 표시된 사진&#10;&#10;자동 생성된 설명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2691" cy="64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0BA415" w14:textId="77777777" w:rsidR="00102896" w:rsidRPr="00F0416A" w:rsidRDefault="00102896" w:rsidP="00360384">
    <w:pPr>
      <w:pBdr>
        <w:bottom w:val="single" w:sz="24" w:space="1" w:color="auto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61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900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napToGrid w:val="0"/>
      <w:textAlignment w:val="bottom"/>
      <w:rPr>
        <w:rFonts w:ascii="HY헤드라인M" w:eastAsia="HY헤드라인M"/>
        <w:sz w:val="36"/>
        <w:szCs w:val="36"/>
      </w:rPr>
    </w:pP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  <w:r>
      <w:rPr>
        <w:rFonts w:ascii="HY헤드라인M" w:eastAsia="HY헤드라인M"/>
        <w:sz w:val="36"/>
        <w:szCs w:val="36"/>
      </w:rPr>
      <w:tab/>
    </w:r>
  </w:p>
  <w:p w14:paraId="1025C836" w14:textId="77777777" w:rsidR="00195303" w:rsidRPr="00195303" w:rsidRDefault="00195303" w:rsidP="00195303">
    <w:pPr>
      <w:pBdr>
        <w:bottom w:val="single" w:sz="24" w:space="1" w:color="auto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napToGrid w:val="0"/>
      <w:jc w:val="right"/>
      <w:textAlignment w:val="bottom"/>
      <w:rPr>
        <w:rFonts w:asciiTheme="majorEastAsia" w:eastAsiaTheme="majorEastAsia" w:hAnsiTheme="majorEastAsia"/>
        <w:b/>
        <w:bCs/>
        <w:sz w:val="44"/>
        <w:szCs w:val="44"/>
      </w:rPr>
    </w:pPr>
    <w:r w:rsidRPr="00195303">
      <w:rPr>
        <w:rFonts w:asciiTheme="majorEastAsia" w:eastAsiaTheme="majorEastAsia" w:hAnsiTheme="majorEastAsia" w:hint="eastAsia"/>
        <w:b/>
        <w:bCs/>
        <w:sz w:val="44"/>
        <w:szCs w:val="44"/>
      </w:rPr>
      <w:t>2023년 K-Digital Training(선도기업과정)</w:t>
    </w:r>
  </w:p>
  <w:p w14:paraId="2BBAAE0E" w14:textId="56326D58" w:rsidR="00102896" w:rsidRPr="00195303" w:rsidRDefault="00195303" w:rsidP="00195303">
    <w:pPr>
      <w:pBdr>
        <w:bottom w:val="single" w:sz="24" w:space="1" w:color="auto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napToGrid w:val="0"/>
      <w:jc w:val="right"/>
      <w:textAlignment w:val="bottom"/>
      <w:rPr>
        <w:rFonts w:asciiTheme="majorEastAsia" w:eastAsiaTheme="majorEastAsia" w:hAnsiTheme="majorEastAsia"/>
        <w:b/>
        <w:color w:val="0000FF"/>
        <w:sz w:val="44"/>
        <w:szCs w:val="44"/>
      </w:rPr>
    </w:pPr>
    <w:proofErr w:type="spellStart"/>
    <w:r w:rsidRPr="00195303">
      <w:rPr>
        <w:rFonts w:asciiTheme="majorEastAsia" w:eastAsiaTheme="majorEastAsia" w:hAnsiTheme="majorEastAsia" w:cs="굴림" w:hint="eastAsia"/>
        <w:b/>
        <w:color w:val="000000"/>
        <w:sz w:val="44"/>
        <w:szCs w:val="44"/>
      </w:rPr>
      <w:t>클라우드</w:t>
    </w:r>
    <w:proofErr w:type="spellEnd"/>
    <w:r w:rsidRPr="00195303">
      <w:rPr>
        <w:rFonts w:asciiTheme="majorEastAsia" w:eastAsiaTheme="majorEastAsia" w:hAnsiTheme="majorEastAsia" w:cs="굴림" w:hint="eastAsia"/>
        <w:b/>
        <w:color w:val="000000"/>
        <w:sz w:val="44"/>
        <w:szCs w:val="44"/>
      </w:rPr>
      <w:t xml:space="preserve"> 기반 스마트 </w:t>
    </w:r>
    <w:proofErr w:type="spellStart"/>
    <w:r w:rsidRPr="00195303">
      <w:rPr>
        <w:rFonts w:asciiTheme="majorEastAsia" w:eastAsiaTheme="majorEastAsia" w:hAnsiTheme="majorEastAsia" w:cs="굴림" w:hint="eastAsia"/>
        <w:b/>
        <w:color w:val="000000"/>
        <w:sz w:val="44"/>
        <w:szCs w:val="44"/>
      </w:rPr>
      <w:t>융합보안</w:t>
    </w:r>
    <w:proofErr w:type="spellEnd"/>
    <w:r w:rsidRPr="00195303">
      <w:rPr>
        <w:rFonts w:asciiTheme="majorEastAsia" w:eastAsiaTheme="majorEastAsia" w:hAnsiTheme="majorEastAsia" w:cs="굴림" w:hint="eastAsia"/>
        <w:b/>
        <w:color w:val="000000"/>
        <w:sz w:val="44"/>
        <w:szCs w:val="44"/>
      </w:rPr>
      <w:t xml:space="preserve"> 과정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19EA1F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92F11C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28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sz w:val="20"/>
        <w:szCs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A934CA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D413A23"/>
    <w:multiLevelType w:val="hybridMultilevel"/>
    <w:tmpl w:val="25801B88"/>
    <w:lvl w:ilvl="0" w:tplc="2BC0D872">
      <w:numFmt w:val="bullet"/>
      <w:lvlText w:val=""/>
      <w:lvlJc w:val="left"/>
      <w:pPr>
        <w:ind w:left="808" w:hanging="408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2515A3A"/>
    <w:multiLevelType w:val="hybridMultilevel"/>
    <w:tmpl w:val="8B327B96"/>
    <w:lvl w:ilvl="0" w:tplc="A978089E">
      <w:start w:val="1"/>
      <w:numFmt w:val="bullet"/>
      <w:pStyle w:val="2"/>
      <w:lvlText w:val=""/>
      <w:lvlJc w:val="left"/>
      <w:pPr>
        <w:tabs>
          <w:tab w:val="num" w:pos="927"/>
        </w:tabs>
        <w:ind w:left="510" w:firstLine="57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3A352CE"/>
    <w:multiLevelType w:val="hybridMultilevel"/>
    <w:tmpl w:val="63EE0FF8"/>
    <w:lvl w:ilvl="0" w:tplc="3C3AD192">
      <w:start w:val="2021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7615EB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A38536D"/>
    <w:multiLevelType w:val="hybridMultilevel"/>
    <w:tmpl w:val="1DFE1D74"/>
    <w:lvl w:ilvl="0" w:tplc="75EE97B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C0A4469"/>
    <w:multiLevelType w:val="hybridMultilevel"/>
    <w:tmpl w:val="883E1C72"/>
    <w:lvl w:ilvl="0" w:tplc="B260C0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A697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E21B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BA69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6C4D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40D4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9633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EE3B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1469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8067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2EC569F2"/>
    <w:multiLevelType w:val="hybridMultilevel"/>
    <w:tmpl w:val="C5A27394"/>
    <w:lvl w:ilvl="0" w:tplc="CF629488">
      <w:start w:val="2021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0E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3571783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3806799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3A4B1D42"/>
    <w:multiLevelType w:val="hybridMultilevel"/>
    <w:tmpl w:val="A75010E8"/>
    <w:lvl w:ilvl="0" w:tplc="B260C08A">
      <w:start w:val="1"/>
      <w:numFmt w:val="bullet"/>
      <w:lvlText w:val=""/>
      <w:lvlJc w:val="left"/>
      <w:pPr>
        <w:ind w:left="743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3" w:hanging="400"/>
      </w:pPr>
      <w:rPr>
        <w:rFonts w:ascii="Wingdings" w:hAnsi="Wingdings" w:hint="default"/>
      </w:rPr>
    </w:lvl>
  </w:abstractNum>
  <w:abstractNum w:abstractNumId="15" w15:restartNumberingAfterBreak="0">
    <w:nsid w:val="4AD05592"/>
    <w:multiLevelType w:val="hybridMultilevel"/>
    <w:tmpl w:val="281876BC"/>
    <w:lvl w:ilvl="0" w:tplc="655AA2D4">
      <w:start w:val="2021"/>
      <w:numFmt w:val="bullet"/>
      <w:lvlText w:val="-"/>
      <w:lvlJc w:val="left"/>
      <w:pPr>
        <w:ind w:left="445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8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85" w:hanging="400"/>
      </w:pPr>
      <w:rPr>
        <w:rFonts w:ascii="Wingdings" w:hAnsi="Wingdings" w:hint="default"/>
      </w:rPr>
    </w:lvl>
  </w:abstractNum>
  <w:abstractNum w:abstractNumId="16" w15:restartNumberingAfterBreak="0">
    <w:nsid w:val="4D29678A"/>
    <w:multiLevelType w:val="hybridMultilevel"/>
    <w:tmpl w:val="345AE2F2"/>
    <w:lvl w:ilvl="0" w:tplc="A30813E6">
      <w:start w:val="1"/>
      <w:numFmt w:val="bullet"/>
      <w:lvlText w:val=""/>
      <w:lvlJc w:val="left"/>
      <w:pPr>
        <w:tabs>
          <w:tab w:val="num" w:pos="107"/>
        </w:tabs>
        <w:ind w:left="107" w:hanging="10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17A6D84"/>
    <w:multiLevelType w:val="hybridMultilevel"/>
    <w:tmpl w:val="A8E4B980"/>
    <w:lvl w:ilvl="0" w:tplc="AA983A20">
      <w:start w:val="1"/>
      <w:numFmt w:val="bullet"/>
      <w:pStyle w:val="3"/>
      <w:lvlText w:val=""/>
      <w:lvlJc w:val="left"/>
      <w:pPr>
        <w:tabs>
          <w:tab w:val="num" w:pos="530"/>
        </w:tabs>
        <w:ind w:left="34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31C1194"/>
    <w:multiLevelType w:val="hybridMultilevel"/>
    <w:tmpl w:val="4B0A166E"/>
    <w:lvl w:ilvl="0" w:tplc="35823B9C">
      <w:start w:val="1"/>
      <w:numFmt w:val="decimal"/>
      <w:lvlText w:val="%1)"/>
      <w:lvlJc w:val="left"/>
      <w:pPr>
        <w:tabs>
          <w:tab w:val="num" w:pos="757"/>
        </w:tabs>
        <w:ind w:left="737" w:hanging="340"/>
      </w:pPr>
      <w:rPr>
        <w:rFonts w:hint="eastAsia"/>
      </w:rPr>
    </w:lvl>
    <w:lvl w:ilvl="1" w:tplc="BDC47C1C">
      <w:start w:val="1"/>
      <w:numFmt w:val="bullet"/>
      <w:pStyle w:val="a0"/>
      <w:lvlText w:val=""/>
      <w:lvlJc w:val="left"/>
      <w:pPr>
        <w:tabs>
          <w:tab w:val="num" w:pos="814"/>
        </w:tabs>
        <w:ind w:left="794" w:hanging="340"/>
      </w:pPr>
      <w:rPr>
        <w:rFonts w:ascii="Wingdings" w:hAnsi="Wingdings" w:hint="default"/>
      </w:rPr>
    </w:lvl>
    <w:lvl w:ilvl="2" w:tplc="CB087A94">
      <w:start w:val="1"/>
      <w:numFmt w:val="decimal"/>
      <w:lvlText w:val="%3)"/>
      <w:lvlJc w:val="left"/>
      <w:pPr>
        <w:tabs>
          <w:tab w:val="num" w:pos="794"/>
        </w:tabs>
        <w:ind w:left="794" w:hanging="397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5A077888"/>
    <w:multiLevelType w:val="multilevel"/>
    <w:tmpl w:val="78E433A8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5F5753D1"/>
    <w:multiLevelType w:val="hybridMultilevel"/>
    <w:tmpl w:val="DA604A4C"/>
    <w:lvl w:ilvl="0" w:tplc="1A8257EE">
      <w:start w:val="7"/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21" w15:restartNumberingAfterBreak="0">
    <w:nsid w:val="64BC4609"/>
    <w:multiLevelType w:val="hybridMultilevel"/>
    <w:tmpl w:val="D45EC1A4"/>
    <w:lvl w:ilvl="0" w:tplc="327AEA58">
      <w:numFmt w:val="bullet"/>
      <w:lvlText w:val=""/>
      <w:lvlJc w:val="left"/>
      <w:pPr>
        <w:ind w:left="9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2" w15:restartNumberingAfterBreak="0">
    <w:nsid w:val="65327C9F"/>
    <w:multiLevelType w:val="hybridMultilevel"/>
    <w:tmpl w:val="13ACF848"/>
    <w:lvl w:ilvl="0" w:tplc="5A5CF64A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480EAF80">
      <w:start w:val="1"/>
      <w:numFmt w:val="bullet"/>
      <w:lvlText w:val="☞"/>
      <w:lvlJc w:val="left"/>
      <w:pPr>
        <w:tabs>
          <w:tab w:val="num" w:pos="1160"/>
        </w:tabs>
        <w:ind w:left="1140" w:hanging="340"/>
      </w:pPr>
      <w:rPr>
        <w:rFonts w:ascii="굴림" w:eastAsia="굴림" w:hAnsi="Wingdings" w:cs="Times New Roman" w:hint="eastAsia"/>
      </w:rPr>
    </w:lvl>
    <w:lvl w:ilvl="2" w:tplc="83C23868">
      <w:start w:val="3"/>
      <w:numFmt w:val="bullet"/>
      <w:lvlText w:val="※"/>
      <w:lvlJc w:val="left"/>
      <w:pPr>
        <w:tabs>
          <w:tab w:val="num" w:pos="1560"/>
        </w:tabs>
        <w:ind w:left="1560" w:hanging="360"/>
      </w:pPr>
      <w:rPr>
        <w:rFonts w:ascii="굴림" w:eastAsia="굴림" w:hAnsi="굴림" w:cs="Times New Roman" w:hint="eastAsia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8E26F5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6DEC50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6FDB673C"/>
    <w:multiLevelType w:val="hybridMultilevel"/>
    <w:tmpl w:val="2766C154"/>
    <w:lvl w:ilvl="0" w:tplc="F83CA7CE">
      <w:start w:val="7"/>
      <w:numFmt w:val="bullet"/>
      <w:lvlText w:val="-"/>
      <w:lvlJc w:val="left"/>
      <w:pPr>
        <w:ind w:left="445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8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85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"/>
  </w:num>
  <w:num w:numId="4">
    <w:abstractNumId w:val="4"/>
  </w:num>
  <w:num w:numId="5">
    <w:abstractNumId w:val="17"/>
  </w:num>
  <w:num w:numId="6">
    <w:abstractNumId w:val="8"/>
  </w:num>
  <w:num w:numId="7">
    <w:abstractNumId w:val="16"/>
  </w:num>
  <w:num w:numId="8">
    <w:abstractNumId w:val="0"/>
  </w:num>
  <w:num w:numId="9">
    <w:abstractNumId w:val="1"/>
  </w:num>
  <w:num w:numId="10">
    <w:abstractNumId w:val="14"/>
  </w:num>
  <w:num w:numId="11">
    <w:abstractNumId w:val="21"/>
  </w:num>
  <w:num w:numId="12">
    <w:abstractNumId w:val="7"/>
  </w:num>
  <w:num w:numId="13">
    <w:abstractNumId w:val="25"/>
  </w:num>
  <w:num w:numId="14">
    <w:abstractNumId w:val="20"/>
  </w:num>
  <w:num w:numId="15">
    <w:abstractNumId w:val="15"/>
  </w:num>
  <w:num w:numId="16">
    <w:abstractNumId w:val="5"/>
  </w:num>
  <w:num w:numId="17">
    <w:abstractNumId w:val="10"/>
  </w:num>
  <w:num w:numId="18">
    <w:abstractNumId w:val="23"/>
  </w:num>
  <w:num w:numId="19">
    <w:abstractNumId w:val="11"/>
  </w:num>
  <w:num w:numId="20">
    <w:abstractNumId w:val="2"/>
  </w:num>
  <w:num w:numId="21">
    <w:abstractNumId w:val="6"/>
  </w:num>
  <w:num w:numId="22">
    <w:abstractNumId w:val="12"/>
  </w:num>
  <w:num w:numId="23">
    <w:abstractNumId w:val="24"/>
  </w:num>
  <w:num w:numId="24">
    <w:abstractNumId w:val="13"/>
  </w:num>
  <w:num w:numId="25">
    <w:abstractNumId w:val="9"/>
  </w:num>
  <w:num w:numId="26">
    <w:abstractNumId w:val="3"/>
  </w:num>
  <w:num w:numId="27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 strokecolor="red">
      <v:fill color="white" on="f"/>
      <v:stroke color="red" weight="1.7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BCE"/>
    <w:rsid w:val="00005C83"/>
    <w:rsid w:val="00005D56"/>
    <w:rsid w:val="00006C71"/>
    <w:rsid w:val="000103CF"/>
    <w:rsid w:val="000106B0"/>
    <w:rsid w:val="00010731"/>
    <w:rsid w:val="00010DEA"/>
    <w:rsid w:val="000136C5"/>
    <w:rsid w:val="00014537"/>
    <w:rsid w:val="00015CD1"/>
    <w:rsid w:val="00023AFE"/>
    <w:rsid w:val="00024589"/>
    <w:rsid w:val="00031B6F"/>
    <w:rsid w:val="000321BB"/>
    <w:rsid w:val="0003540A"/>
    <w:rsid w:val="000372F2"/>
    <w:rsid w:val="00040746"/>
    <w:rsid w:val="00040759"/>
    <w:rsid w:val="00040D28"/>
    <w:rsid w:val="000412D9"/>
    <w:rsid w:val="00041D41"/>
    <w:rsid w:val="000425E5"/>
    <w:rsid w:val="00043188"/>
    <w:rsid w:val="00044F7D"/>
    <w:rsid w:val="00045DB2"/>
    <w:rsid w:val="00047091"/>
    <w:rsid w:val="000479E0"/>
    <w:rsid w:val="0005166B"/>
    <w:rsid w:val="00052869"/>
    <w:rsid w:val="00053B9A"/>
    <w:rsid w:val="000544F6"/>
    <w:rsid w:val="000556EC"/>
    <w:rsid w:val="00055B60"/>
    <w:rsid w:val="00057719"/>
    <w:rsid w:val="00057EDC"/>
    <w:rsid w:val="00060026"/>
    <w:rsid w:val="000632F3"/>
    <w:rsid w:val="00064E05"/>
    <w:rsid w:val="00064F13"/>
    <w:rsid w:val="0006663F"/>
    <w:rsid w:val="00072070"/>
    <w:rsid w:val="00072FCE"/>
    <w:rsid w:val="0007616E"/>
    <w:rsid w:val="0007772A"/>
    <w:rsid w:val="0008327E"/>
    <w:rsid w:val="0008400B"/>
    <w:rsid w:val="00086944"/>
    <w:rsid w:val="00090012"/>
    <w:rsid w:val="00091480"/>
    <w:rsid w:val="000915FF"/>
    <w:rsid w:val="00092338"/>
    <w:rsid w:val="00093666"/>
    <w:rsid w:val="000953DA"/>
    <w:rsid w:val="00095F0F"/>
    <w:rsid w:val="00096328"/>
    <w:rsid w:val="00097300"/>
    <w:rsid w:val="000A025E"/>
    <w:rsid w:val="000A0B58"/>
    <w:rsid w:val="000A1982"/>
    <w:rsid w:val="000A2495"/>
    <w:rsid w:val="000A2E75"/>
    <w:rsid w:val="000A4D3C"/>
    <w:rsid w:val="000B34B5"/>
    <w:rsid w:val="000B3C48"/>
    <w:rsid w:val="000B52BB"/>
    <w:rsid w:val="000B5461"/>
    <w:rsid w:val="000B61E6"/>
    <w:rsid w:val="000C05C5"/>
    <w:rsid w:val="000C1625"/>
    <w:rsid w:val="000C2A56"/>
    <w:rsid w:val="000C2C1B"/>
    <w:rsid w:val="000C3E03"/>
    <w:rsid w:val="000C4BDF"/>
    <w:rsid w:val="000C4FE0"/>
    <w:rsid w:val="000C5B5C"/>
    <w:rsid w:val="000C6945"/>
    <w:rsid w:val="000C7CA4"/>
    <w:rsid w:val="000D2C48"/>
    <w:rsid w:val="000D2DF9"/>
    <w:rsid w:val="000D414D"/>
    <w:rsid w:val="000D4892"/>
    <w:rsid w:val="000D48FF"/>
    <w:rsid w:val="000D4CB5"/>
    <w:rsid w:val="000D6162"/>
    <w:rsid w:val="000D6CA5"/>
    <w:rsid w:val="000E5C1C"/>
    <w:rsid w:val="000E6ECD"/>
    <w:rsid w:val="000E73B4"/>
    <w:rsid w:val="000F2562"/>
    <w:rsid w:val="000F378A"/>
    <w:rsid w:val="000F5633"/>
    <w:rsid w:val="000F6F1F"/>
    <w:rsid w:val="000F70AB"/>
    <w:rsid w:val="000F7BCF"/>
    <w:rsid w:val="00102896"/>
    <w:rsid w:val="00102C07"/>
    <w:rsid w:val="00104BDA"/>
    <w:rsid w:val="00105856"/>
    <w:rsid w:val="00106516"/>
    <w:rsid w:val="00106C5E"/>
    <w:rsid w:val="00106D1B"/>
    <w:rsid w:val="00107B24"/>
    <w:rsid w:val="001103BB"/>
    <w:rsid w:val="00111508"/>
    <w:rsid w:val="00112CFC"/>
    <w:rsid w:val="001133DD"/>
    <w:rsid w:val="0011365D"/>
    <w:rsid w:val="001213FE"/>
    <w:rsid w:val="00122CB2"/>
    <w:rsid w:val="00123368"/>
    <w:rsid w:val="001248E7"/>
    <w:rsid w:val="00124D53"/>
    <w:rsid w:val="001254E1"/>
    <w:rsid w:val="001318B7"/>
    <w:rsid w:val="00133978"/>
    <w:rsid w:val="00133A9E"/>
    <w:rsid w:val="00133AD7"/>
    <w:rsid w:val="0013466B"/>
    <w:rsid w:val="0013475A"/>
    <w:rsid w:val="00135CA8"/>
    <w:rsid w:val="001361A1"/>
    <w:rsid w:val="001365CD"/>
    <w:rsid w:val="00140632"/>
    <w:rsid w:val="00141A02"/>
    <w:rsid w:val="00141A4E"/>
    <w:rsid w:val="00141DE7"/>
    <w:rsid w:val="00143829"/>
    <w:rsid w:val="00143A28"/>
    <w:rsid w:val="00144BD8"/>
    <w:rsid w:val="00146254"/>
    <w:rsid w:val="00150796"/>
    <w:rsid w:val="00152BFD"/>
    <w:rsid w:val="0015468F"/>
    <w:rsid w:val="0015724C"/>
    <w:rsid w:val="0016273C"/>
    <w:rsid w:val="00162F49"/>
    <w:rsid w:val="00172FA7"/>
    <w:rsid w:val="0017398C"/>
    <w:rsid w:val="00173FB4"/>
    <w:rsid w:val="001779F0"/>
    <w:rsid w:val="00183632"/>
    <w:rsid w:val="00183ACD"/>
    <w:rsid w:val="0018424A"/>
    <w:rsid w:val="001859B1"/>
    <w:rsid w:val="00190BBD"/>
    <w:rsid w:val="00191A2E"/>
    <w:rsid w:val="001946F6"/>
    <w:rsid w:val="00194EF5"/>
    <w:rsid w:val="00195303"/>
    <w:rsid w:val="00195FE7"/>
    <w:rsid w:val="00197360"/>
    <w:rsid w:val="00197EF1"/>
    <w:rsid w:val="001A153A"/>
    <w:rsid w:val="001A408C"/>
    <w:rsid w:val="001A581A"/>
    <w:rsid w:val="001A5FC1"/>
    <w:rsid w:val="001A5FFA"/>
    <w:rsid w:val="001B0B45"/>
    <w:rsid w:val="001B0BC3"/>
    <w:rsid w:val="001B5A8A"/>
    <w:rsid w:val="001C503C"/>
    <w:rsid w:val="001C5641"/>
    <w:rsid w:val="001C61EB"/>
    <w:rsid w:val="001C68F4"/>
    <w:rsid w:val="001D0EB2"/>
    <w:rsid w:val="001D13FB"/>
    <w:rsid w:val="001D155A"/>
    <w:rsid w:val="001D1789"/>
    <w:rsid w:val="001D2C6F"/>
    <w:rsid w:val="001D6987"/>
    <w:rsid w:val="001D6DA9"/>
    <w:rsid w:val="001D7217"/>
    <w:rsid w:val="001E1C84"/>
    <w:rsid w:val="001E2D04"/>
    <w:rsid w:val="001E4076"/>
    <w:rsid w:val="001E4665"/>
    <w:rsid w:val="001E5CEE"/>
    <w:rsid w:val="001E796C"/>
    <w:rsid w:val="001E79E4"/>
    <w:rsid w:val="001F2B06"/>
    <w:rsid w:val="001F34CD"/>
    <w:rsid w:val="001F5A28"/>
    <w:rsid w:val="001F6365"/>
    <w:rsid w:val="001F79DB"/>
    <w:rsid w:val="002039F1"/>
    <w:rsid w:val="00203FA1"/>
    <w:rsid w:val="00204E24"/>
    <w:rsid w:val="00204F3B"/>
    <w:rsid w:val="00207974"/>
    <w:rsid w:val="00213E0E"/>
    <w:rsid w:val="00214749"/>
    <w:rsid w:val="00214CBF"/>
    <w:rsid w:val="00216501"/>
    <w:rsid w:val="0021780B"/>
    <w:rsid w:val="002227BA"/>
    <w:rsid w:val="00222E02"/>
    <w:rsid w:val="002234C5"/>
    <w:rsid w:val="002241DC"/>
    <w:rsid w:val="0023161D"/>
    <w:rsid w:val="00231EF8"/>
    <w:rsid w:val="00232161"/>
    <w:rsid w:val="00232FF9"/>
    <w:rsid w:val="00235022"/>
    <w:rsid w:val="0023535D"/>
    <w:rsid w:val="00241CFC"/>
    <w:rsid w:val="00242B02"/>
    <w:rsid w:val="00244665"/>
    <w:rsid w:val="0024586F"/>
    <w:rsid w:val="00246A2F"/>
    <w:rsid w:val="0025022B"/>
    <w:rsid w:val="00251DF4"/>
    <w:rsid w:val="00252DEC"/>
    <w:rsid w:val="00253641"/>
    <w:rsid w:val="0025406C"/>
    <w:rsid w:val="002562AC"/>
    <w:rsid w:val="002569AB"/>
    <w:rsid w:val="00256E76"/>
    <w:rsid w:val="00260A22"/>
    <w:rsid w:val="00264A8A"/>
    <w:rsid w:val="00264F55"/>
    <w:rsid w:val="00265C76"/>
    <w:rsid w:val="002677DB"/>
    <w:rsid w:val="00272D70"/>
    <w:rsid w:val="002730AC"/>
    <w:rsid w:val="002739EA"/>
    <w:rsid w:val="00273CBC"/>
    <w:rsid w:val="002749BD"/>
    <w:rsid w:val="00280537"/>
    <w:rsid w:val="00280B19"/>
    <w:rsid w:val="00280B85"/>
    <w:rsid w:val="00283CC4"/>
    <w:rsid w:val="00286153"/>
    <w:rsid w:val="00286E1C"/>
    <w:rsid w:val="00287B86"/>
    <w:rsid w:val="0029454F"/>
    <w:rsid w:val="002A11E0"/>
    <w:rsid w:val="002B1717"/>
    <w:rsid w:val="002B20DC"/>
    <w:rsid w:val="002B4517"/>
    <w:rsid w:val="002B5505"/>
    <w:rsid w:val="002B6307"/>
    <w:rsid w:val="002B68FB"/>
    <w:rsid w:val="002B7219"/>
    <w:rsid w:val="002C2178"/>
    <w:rsid w:val="002C2CEC"/>
    <w:rsid w:val="002C2FAA"/>
    <w:rsid w:val="002C53E6"/>
    <w:rsid w:val="002C6D64"/>
    <w:rsid w:val="002C74D9"/>
    <w:rsid w:val="002D1F2E"/>
    <w:rsid w:val="002D4AE0"/>
    <w:rsid w:val="002D6395"/>
    <w:rsid w:val="002E2E30"/>
    <w:rsid w:val="002E371F"/>
    <w:rsid w:val="002E502E"/>
    <w:rsid w:val="002E633A"/>
    <w:rsid w:val="002E65D6"/>
    <w:rsid w:val="002E687A"/>
    <w:rsid w:val="002F1333"/>
    <w:rsid w:val="002F17A6"/>
    <w:rsid w:val="002F3BAC"/>
    <w:rsid w:val="002F5492"/>
    <w:rsid w:val="002F60EC"/>
    <w:rsid w:val="002F6FF6"/>
    <w:rsid w:val="003010F8"/>
    <w:rsid w:val="0030127E"/>
    <w:rsid w:val="00301D50"/>
    <w:rsid w:val="00301DF6"/>
    <w:rsid w:val="003021F9"/>
    <w:rsid w:val="003022BB"/>
    <w:rsid w:val="00302809"/>
    <w:rsid w:val="00302A73"/>
    <w:rsid w:val="00303429"/>
    <w:rsid w:val="00306597"/>
    <w:rsid w:val="003073D2"/>
    <w:rsid w:val="003117A9"/>
    <w:rsid w:val="00315C71"/>
    <w:rsid w:val="00315D02"/>
    <w:rsid w:val="00316728"/>
    <w:rsid w:val="0032053C"/>
    <w:rsid w:val="00320FD2"/>
    <w:rsid w:val="00322B8C"/>
    <w:rsid w:val="00323F85"/>
    <w:rsid w:val="00324191"/>
    <w:rsid w:val="003258A2"/>
    <w:rsid w:val="00326163"/>
    <w:rsid w:val="00331A2F"/>
    <w:rsid w:val="003324C1"/>
    <w:rsid w:val="00332F5E"/>
    <w:rsid w:val="003345F1"/>
    <w:rsid w:val="003356EF"/>
    <w:rsid w:val="00336145"/>
    <w:rsid w:val="00336E88"/>
    <w:rsid w:val="003378BC"/>
    <w:rsid w:val="00341D93"/>
    <w:rsid w:val="00346F55"/>
    <w:rsid w:val="00347817"/>
    <w:rsid w:val="0035198E"/>
    <w:rsid w:val="00351F76"/>
    <w:rsid w:val="0035243E"/>
    <w:rsid w:val="00360384"/>
    <w:rsid w:val="00361BA1"/>
    <w:rsid w:val="00362454"/>
    <w:rsid w:val="00364684"/>
    <w:rsid w:val="00365309"/>
    <w:rsid w:val="003674FD"/>
    <w:rsid w:val="00367781"/>
    <w:rsid w:val="00370061"/>
    <w:rsid w:val="003736AC"/>
    <w:rsid w:val="00375347"/>
    <w:rsid w:val="00377354"/>
    <w:rsid w:val="00377BA8"/>
    <w:rsid w:val="003800B5"/>
    <w:rsid w:val="003805C0"/>
    <w:rsid w:val="003827EA"/>
    <w:rsid w:val="003839C7"/>
    <w:rsid w:val="00383E01"/>
    <w:rsid w:val="00385454"/>
    <w:rsid w:val="003936DF"/>
    <w:rsid w:val="003951C4"/>
    <w:rsid w:val="00395636"/>
    <w:rsid w:val="003A1034"/>
    <w:rsid w:val="003A1609"/>
    <w:rsid w:val="003A2CDC"/>
    <w:rsid w:val="003A3210"/>
    <w:rsid w:val="003A4C0B"/>
    <w:rsid w:val="003A52DC"/>
    <w:rsid w:val="003A6B93"/>
    <w:rsid w:val="003B1FBD"/>
    <w:rsid w:val="003B428A"/>
    <w:rsid w:val="003B4468"/>
    <w:rsid w:val="003B7011"/>
    <w:rsid w:val="003C34A5"/>
    <w:rsid w:val="003C35F2"/>
    <w:rsid w:val="003C41CD"/>
    <w:rsid w:val="003C4DE5"/>
    <w:rsid w:val="003C77DF"/>
    <w:rsid w:val="003D1740"/>
    <w:rsid w:val="003D44B4"/>
    <w:rsid w:val="003D4701"/>
    <w:rsid w:val="003D52B7"/>
    <w:rsid w:val="003D68C9"/>
    <w:rsid w:val="003D6B68"/>
    <w:rsid w:val="003D7122"/>
    <w:rsid w:val="003E0709"/>
    <w:rsid w:val="003E22C9"/>
    <w:rsid w:val="003E56D7"/>
    <w:rsid w:val="003E6634"/>
    <w:rsid w:val="003F02DF"/>
    <w:rsid w:val="003F267A"/>
    <w:rsid w:val="003F38A9"/>
    <w:rsid w:val="003F3FFC"/>
    <w:rsid w:val="003F4772"/>
    <w:rsid w:val="003F5023"/>
    <w:rsid w:val="003F5B9B"/>
    <w:rsid w:val="003F7414"/>
    <w:rsid w:val="003F7D06"/>
    <w:rsid w:val="00400848"/>
    <w:rsid w:val="00402A51"/>
    <w:rsid w:val="0040307A"/>
    <w:rsid w:val="00405B4B"/>
    <w:rsid w:val="00406E69"/>
    <w:rsid w:val="00410D86"/>
    <w:rsid w:val="0041190E"/>
    <w:rsid w:val="004130F7"/>
    <w:rsid w:val="0041634E"/>
    <w:rsid w:val="00422A62"/>
    <w:rsid w:val="00424B71"/>
    <w:rsid w:val="00424FD6"/>
    <w:rsid w:val="00432D84"/>
    <w:rsid w:val="004346C5"/>
    <w:rsid w:val="00434919"/>
    <w:rsid w:val="00435F57"/>
    <w:rsid w:val="004369D6"/>
    <w:rsid w:val="00444C36"/>
    <w:rsid w:val="00444F26"/>
    <w:rsid w:val="00445581"/>
    <w:rsid w:val="004470AF"/>
    <w:rsid w:val="00447591"/>
    <w:rsid w:val="00451320"/>
    <w:rsid w:val="004513B5"/>
    <w:rsid w:val="0045329C"/>
    <w:rsid w:val="00453335"/>
    <w:rsid w:val="00454D20"/>
    <w:rsid w:val="00454FD4"/>
    <w:rsid w:val="00456773"/>
    <w:rsid w:val="0046171C"/>
    <w:rsid w:val="004631B1"/>
    <w:rsid w:val="0046618B"/>
    <w:rsid w:val="0046673B"/>
    <w:rsid w:val="004721A1"/>
    <w:rsid w:val="0047396C"/>
    <w:rsid w:val="00473E18"/>
    <w:rsid w:val="00476847"/>
    <w:rsid w:val="0048060B"/>
    <w:rsid w:val="00480D11"/>
    <w:rsid w:val="00481072"/>
    <w:rsid w:val="0048367C"/>
    <w:rsid w:val="004845E6"/>
    <w:rsid w:val="00485DB1"/>
    <w:rsid w:val="0048630C"/>
    <w:rsid w:val="00486638"/>
    <w:rsid w:val="00490481"/>
    <w:rsid w:val="0049179C"/>
    <w:rsid w:val="00491B21"/>
    <w:rsid w:val="004957A3"/>
    <w:rsid w:val="00497B87"/>
    <w:rsid w:val="004A0F06"/>
    <w:rsid w:val="004A28FA"/>
    <w:rsid w:val="004A291A"/>
    <w:rsid w:val="004A3CD5"/>
    <w:rsid w:val="004A3E3F"/>
    <w:rsid w:val="004A4CE1"/>
    <w:rsid w:val="004A4E01"/>
    <w:rsid w:val="004A5AAB"/>
    <w:rsid w:val="004B007E"/>
    <w:rsid w:val="004B4230"/>
    <w:rsid w:val="004B59E7"/>
    <w:rsid w:val="004B6304"/>
    <w:rsid w:val="004B7E5C"/>
    <w:rsid w:val="004C0D7C"/>
    <w:rsid w:val="004C49A2"/>
    <w:rsid w:val="004C4AFE"/>
    <w:rsid w:val="004C711E"/>
    <w:rsid w:val="004C795C"/>
    <w:rsid w:val="004D036C"/>
    <w:rsid w:val="004D2A5A"/>
    <w:rsid w:val="004D2DA0"/>
    <w:rsid w:val="004D3406"/>
    <w:rsid w:val="004D3DB9"/>
    <w:rsid w:val="004D3F15"/>
    <w:rsid w:val="004D49C7"/>
    <w:rsid w:val="004D58AA"/>
    <w:rsid w:val="004D62CC"/>
    <w:rsid w:val="004D62EB"/>
    <w:rsid w:val="004D73EA"/>
    <w:rsid w:val="004E27B4"/>
    <w:rsid w:val="004E51AD"/>
    <w:rsid w:val="004E66CA"/>
    <w:rsid w:val="004E6BE7"/>
    <w:rsid w:val="004E6CF5"/>
    <w:rsid w:val="004E714C"/>
    <w:rsid w:val="004F0356"/>
    <w:rsid w:val="004F2772"/>
    <w:rsid w:val="004F3FF3"/>
    <w:rsid w:val="004F4146"/>
    <w:rsid w:val="004F7043"/>
    <w:rsid w:val="00505483"/>
    <w:rsid w:val="00507714"/>
    <w:rsid w:val="00510D0B"/>
    <w:rsid w:val="00510DE2"/>
    <w:rsid w:val="00515AFE"/>
    <w:rsid w:val="00516071"/>
    <w:rsid w:val="00517C33"/>
    <w:rsid w:val="0052031F"/>
    <w:rsid w:val="0052242F"/>
    <w:rsid w:val="0052316F"/>
    <w:rsid w:val="00525012"/>
    <w:rsid w:val="00526CF6"/>
    <w:rsid w:val="005271F1"/>
    <w:rsid w:val="005301FD"/>
    <w:rsid w:val="00531B51"/>
    <w:rsid w:val="00534D68"/>
    <w:rsid w:val="00536499"/>
    <w:rsid w:val="00542713"/>
    <w:rsid w:val="00546362"/>
    <w:rsid w:val="00546AD3"/>
    <w:rsid w:val="005472C9"/>
    <w:rsid w:val="0054786B"/>
    <w:rsid w:val="005503EF"/>
    <w:rsid w:val="00550CCE"/>
    <w:rsid w:val="0055381D"/>
    <w:rsid w:val="0055391C"/>
    <w:rsid w:val="0055427D"/>
    <w:rsid w:val="00555B13"/>
    <w:rsid w:val="0055695C"/>
    <w:rsid w:val="00557441"/>
    <w:rsid w:val="00557DC8"/>
    <w:rsid w:val="00560700"/>
    <w:rsid w:val="00562CD4"/>
    <w:rsid w:val="00563C7E"/>
    <w:rsid w:val="00567B17"/>
    <w:rsid w:val="005706F0"/>
    <w:rsid w:val="00575B2D"/>
    <w:rsid w:val="00576FFD"/>
    <w:rsid w:val="00580D4D"/>
    <w:rsid w:val="00582983"/>
    <w:rsid w:val="005853C2"/>
    <w:rsid w:val="00585591"/>
    <w:rsid w:val="00585639"/>
    <w:rsid w:val="005877A9"/>
    <w:rsid w:val="00587C4E"/>
    <w:rsid w:val="00591B3D"/>
    <w:rsid w:val="00594600"/>
    <w:rsid w:val="005950B5"/>
    <w:rsid w:val="0059630D"/>
    <w:rsid w:val="00596369"/>
    <w:rsid w:val="00596885"/>
    <w:rsid w:val="00596E3F"/>
    <w:rsid w:val="005974C4"/>
    <w:rsid w:val="0059767F"/>
    <w:rsid w:val="005A0190"/>
    <w:rsid w:val="005A0222"/>
    <w:rsid w:val="005A0469"/>
    <w:rsid w:val="005A0800"/>
    <w:rsid w:val="005A32C9"/>
    <w:rsid w:val="005A63F5"/>
    <w:rsid w:val="005A73E9"/>
    <w:rsid w:val="005B11B5"/>
    <w:rsid w:val="005B25D6"/>
    <w:rsid w:val="005B2AC7"/>
    <w:rsid w:val="005B417F"/>
    <w:rsid w:val="005B5523"/>
    <w:rsid w:val="005B730F"/>
    <w:rsid w:val="005B79FC"/>
    <w:rsid w:val="005B7C6F"/>
    <w:rsid w:val="005C239B"/>
    <w:rsid w:val="005C4059"/>
    <w:rsid w:val="005C45A9"/>
    <w:rsid w:val="005C6105"/>
    <w:rsid w:val="005C79AE"/>
    <w:rsid w:val="005C7C02"/>
    <w:rsid w:val="005D1AFB"/>
    <w:rsid w:val="005D1E51"/>
    <w:rsid w:val="005D3800"/>
    <w:rsid w:val="005E061B"/>
    <w:rsid w:val="005E079A"/>
    <w:rsid w:val="005E10D7"/>
    <w:rsid w:val="005E1565"/>
    <w:rsid w:val="005E248F"/>
    <w:rsid w:val="005E3B88"/>
    <w:rsid w:val="005E5637"/>
    <w:rsid w:val="005E5B01"/>
    <w:rsid w:val="005E7FCD"/>
    <w:rsid w:val="005F1945"/>
    <w:rsid w:val="005F3125"/>
    <w:rsid w:val="0060080D"/>
    <w:rsid w:val="00604E6B"/>
    <w:rsid w:val="00605D7B"/>
    <w:rsid w:val="006079E7"/>
    <w:rsid w:val="0061133F"/>
    <w:rsid w:val="0061432C"/>
    <w:rsid w:val="00616B8F"/>
    <w:rsid w:val="0061744B"/>
    <w:rsid w:val="006204DF"/>
    <w:rsid w:val="00622D84"/>
    <w:rsid w:val="0062736B"/>
    <w:rsid w:val="006321F4"/>
    <w:rsid w:val="00637788"/>
    <w:rsid w:val="0064184D"/>
    <w:rsid w:val="0064193C"/>
    <w:rsid w:val="00641E12"/>
    <w:rsid w:val="00642F6F"/>
    <w:rsid w:val="00646597"/>
    <w:rsid w:val="00646C69"/>
    <w:rsid w:val="006501A4"/>
    <w:rsid w:val="0065376F"/>
    <w:rsid w:val="00653CFD"/>
    <w:rsid w:val="0065420B"/>
    <w:rsid w:val="00661845"/>
    <w:rsid w:val="006679FA"/>
    <w:rsid w:val="00671440"/>
    <w:rsid w:val="00672083"/>
    <w:rsid w:val="00672A5D"/>
    <w:rsid w:val="00673ED3"/>
    <w:rsid w:val="0067569D"/>
    <w:rsid w:val="00676A7E"/>
    <w:rsid w:val="006775C9"/>
    <w:rsid w:val="006807B6"/>
    <w:rsid w:val="00681B24"/>
    <w:rsid w:val="00682EEF"/>
    <w:rsid w:val="0068331C"/>
    <w:rsid w:val="00683AB0"/>
    <w:rsid w:val="00683E8F"/>
    <w:rsid w:val="006856F9"/>
    <w:rsid w:val="00687B63"/>
    <w:rsid w:val="00690CF2"/>
    <w:rsid w:val="00692938"/>
    <w:rsid w:val="00692C23"/>
    <w:rsid w:val="00693307"/>
    <w:rsid w:val="006934B2"/>
    <w:rsid w:val="00694AEC"/>
    <w:rsid w:val="006A04A6"/>
    <w:rsid w:val="006A069B"/>
    <w:rsid w:val="006A1146"/>
    <w:rsid w:val="006A2F67"/>
    <w:rsid w:val="006A35A0"/>
    <w:rsid w:val="006A3D3A"/>
    <w:rsid w:val="006A53CC"/>
    <w:rsid w:val="006A70D6"/>
    <w:rsid w:val="006A71B8"/>
    <w:rsid w:val="006A7605"/>
    <w:rsid w:val="006A7A58"/>
    <w:rsid w:val="006B256F"/>
    <w:rsid w:val="006B2F2C"/>
    <w:rsid w:val="006B518D"/>
    <w:rsid w:val="006B5D3C"/>
    <w:rsid w:val="006B75EC"/>
    <w:rsid w:val="006B7CA8"/>
    <w:rsid w:val="006C1A1F"/>
    <w:rsid w:val="006C2175"/>
    <w:rsid w:val="006C26EC"/>
    <w:rsid w:val="006D1F01"/>
    <w:rsid w:val="006D24EB"/>
    <w:rsid w:val="006D69F1"/>
    <w:rsid w:val="006E0C4F"/>
    <w:rsid w:val="006E1157"/>
    <w:rsid w:val="006E333C"/>
    <w:rsid w:val="006E3D9B"/>
    <w:rsid w:val="006E6059"/>
    <w:rsid w:val="006F16F0"/>
    <w:rsid w:val="006F4608"/>
    <w:rsid w:val="006F4CFC"/>
    <w:rsid w:val="006F4D4A"/>
    <w:rsid w:val="007007C2"/>
    <w:rsid w:val="007021AC"/>
    <w:rsid w:val="0070353C"/>
    <w:rsid w:val="00705575"/>
    <w:rsid w:val="00705DD6"/>
    <w:rsid w:val="00707E62"/>
    <w:rsid w:val="00710B9F"/>
    <w:rsid w:val="0071315B"/>
    <w:rsid w:val="00713D50"/>
    <w:rsid w:val="00716BD6"/>
    <w:rsid w:val="00717C39"/>
    <w:rsid w:val="007223A9"/>
    <w:rsid w:val="007237EE"/>
    <w:rsid w:val="00723F27"/>
    <w:rsid w:val="00724275"/>
    <w:rsid w:val="00725E6E"/>
    <w:rsid w:val="0072753D"/>
    <w:rsid w:val="00727E5D"/>
    <w:rsid w:val="007346F2"/>
    <w:rsid w:val="007349E1"/>
    <w:rsid w:val="007352DF"/>
    <w:rsid w:val="007425C9"/>
    <w:rsid w:val="0074287C"/>
    <w:rsid w:val="00743F2F"/>
    <w:rsid w:val="00744794"/>
    <w:rsid w:val="007455AA"/>
    <w:rsid w:val="00746301"/>
    <w:rsid w:val="007509E6"/>
    <w:rsid w:val="00752C05"/>
    <w:rsid w:val="00753EAB"/>
    <w:rsid w:val="00754C5C"/>
    <w:rsid w:val="00757010"/>
    <w:rsid w:val="00760041"/>
    <w:rsid w:val="0076110D"/>
    <w:rsid w:val="0076207A"/>
    <w:rsid w:val="00762D34"/>
    <w:rsid w:val="0076352B"/>
    <w:rsid w:val="00763B80"/>
    <w:rsid w:val="00764E84"/>
    <w:rsid w:val="00764F9E"/>
    <w:rsid w:val="00765690"/>
    <w:rsid w:val="00766667"/>
    <w:rsid w:val="00766C94"/>
    <w:rsid w:val="007700EF"/>
    <w:rsid w:val="007705F5"/>
    <w:rsid w:val="007746B7"/>
    <w:rsid w:val="00775A5C"/>
    <w:rsid w:val="00775ED2"/>
    <w:rsid w:val="00776EEF"/>
    <w:rsid w:val="00782606"/>
    <w:rsid w:val="00782676"/>
    <w:rsid w:val="00782E26"/>
    <w:rsid w:val="00784E49"/>
    <w:rsid w:val="007851C7"/>
    <w:rsid w:val="00787F03"/>
    <w:rsid w:val="00791C4F"/>
    <w:rsid w:val="007921A4"/>
    <w:rsid w:val="0079220D"/>
    <w:rsid w:val="00793BC8"/>
    <w:rsid w:val="00793D73"/>
    <w:rsid w:val="00794BEF"/>
    <w:rsid w:val="0079543A"/>
    <w:rsid w:val="007A02BC"/>
    <w:rsid w:val="007A09D8"/>
    <w:rsid w:val="007A145C"/>
    <w:rsid w:val="007A4976"/>
    <w:rsid w:val="007A7091"/>
    <w:rsid w:val="007A7644"/>
    <w:rsid w:val="007B0EC3"/>
    <w:rsid w:val="007B10E8"/>
    <w:rsid w:val="007B1A9C"/>
    <w:rsid w:val="007B5745"/>
    <w:rsid w:val="007B7A9F"/>
    <w:rsid w:val="007C0ADC"/>
    <w:rsid w:val="007C287E"/>
    <w:rsid w:val="007C48F6"/>
    <w:rsid w:val="007C48FB"/>
    <w:rsid w:val="007C5FC3"/>
    <w:rsid w:val="007D0D4E"/>
    <w:rsid w:val="007D21BE"/>
    <w:rsid w:val="007D6158"/>
    <w:rsid w:val="007D69FA"/>
    <w:rsid w:val="007D6B61"/>
    <w:rsid w:val="007D6BC6"/>
    <w:rsid w:val="007D7CF6"/>
    <w:rsid w:val="007E02CF"/>
    <w:rsid w:val="007E140D"/>
    <w:rsid w:val="007E2607"/>
    <w:rsid w:val="007E3FF5"/>
    <w:rsid w:val="007E4244"/>
    <w:rsid w:val="007E5409"/>
    <w:rsid w:val="007E577F"/>
    <w:rsid w:val="007E5E1A"/>
    <w:rsid w:val="007E6985"/>
    <w:rsid w:val="007F2B9D"/>
    <w:rsid w:val="007F2F2F"/>
    <w:rsid w:val="0080114B"/>
    <w:rsid w:val="00801C5F"/>
    <w:rsid w:val="00804D07"/>
    <w:rsid w:val="0080675F"/>
    <w:rsid w:val="00806977"/>
    <w:rsid w:val="00807399"/>
    <w:rsid w:val="008075E7"/>
    <w:rsid w:val="008103F2"/>
    <w:rsid w:val="00811CB5"/>
    <w:rsid w:val="00813C42"/>
    <w:rsid w:val="00813E7B"/>
    <w:rsid w:val="00814CD2"/>
    <w:rsid w:val="00815503"/>
    <w:rsid w:val="008158CF"/>
    <w:rsid w:val="00815C4D"/>
    <w:rsid w:val="00815D54"/>
    <w:rsid w:val="008177D8"/>
    <w:rsid w:val="00820458"/>
    <w:rsid w:val="00820DB8"/>
    <w:rsid w:val="008254B2"/>
    <w:rsid w:val="00827795"/>
    <w:rsid w:val="00831944"/>
    <w:rsid w:val="008338D5"/>
    <w:rsid w:val="00835D67"/>
    <w:rsid w:val="00836071"/>
    <w:rsid w:val="00842583"/>
    <w:rsid w:val="00843741"/>
    <w:rsid w:val="00846096"/>
    <w:rsid w:val="008466C6"/>
    <w:rsid w:val="008512AF"/>
    <w:rsid w:val="00852AFB"/>
    <w:rsid w:val="0085619A"/>
    <w:rsid w:val="00857207"/>
    <w:rsid w:val="00862F26"/>
    <w:rsid w:val="00864708"/>
    <w:rsid w:val="0086495A"/>
    <w:rsid w:val="0087126E"/>
    <w:rsid w:val="008727D6"/>
    <w:rsid w:val="00872C91"/>
    <w:rsid w:val="008738C1"/>
    <w:rsid w:val="00874D39"/>
    <w:rsid w:val="00876914"/>
    <w:rsid w:val="00881335"/>
    <w:rsid w:val="0088241A"/>
    <w:rsid w:val="008828D9"/>
    <w:rsid w:val="008835F3"/>
    <w:rsid w:val="00884D16"/>
    <w:rsid w:val="008874F9"/>
    <w:rsid w:val="00891D0D"/>
    <w:rsid w:val="008930A8"/>
    <w:rsid w:val="00893512"/>
    <w:rsid w:val="0089647D"/>
    <w:rsid w:val="00896623"/>
    <w:rsid w:val="0089754A"/>
    <w:rsid w:val="00897609"/>
    <w:rsid w:val="008A0B91"/>
    <w:rsid w:val="008A14D9"/>
    <w:rsid w:val="008A2119"/>
    <w:rsid w:val="008A2E33"/>
    <w:rsid w:val="008A333C"/>
    <w:rsid w:val="008A39FE"/>
    <w:rsid w:val="008A44F7"/>
    <w:rsid w:val="008A4858"/>
    <w:rsid w:val="008A494A"/>
    <w:rsid w:val="008B0E84"/>
    <w:rsid w:val="008B2A64"/>
    <w:rsid w:val="008B4EA8"/>
    <w:rsid w:val="008B4FDB"/>
    <w:rsid w:val="008B52E3"/>
    <w:rsid w:val="008B5E8B"/>
    <w:rsid w:val="008B6C72"/>
    <w:rsid w:val="008B6E8A"/>
    <w:rsid w:val="008C063F"/>
    <w:rsid w:val="008C4F56"/>
    <w:rsid w:val="008D09FF"/>
    <w:rsid w:val="008D1979"/>
    <w:rsid w:val="008D2F48"/>
    <w:rsid w:val="008D3C05"/>
    <w:rsid w:val="008D4435"/>
    <w:rsid w:val="008D445A"/>
    <w:rsid w:val="008D4D2A"/>
    <w:rsid w:val="008D71EF"/>
    <w:rsid w:val="008D7B20"/>
    <w:rsid w:val="008D7DC2"/>
    <w:rsid w:val="008E044C"/>
    <w:rsid w:val="008E1122"/>
    <w:rsid w:val="008E11FA"/>
    <w:rsid w:val="008E20D1"/>
    <w:rsid w:val="008E2B85"/>
    <w:rsid w:val="008E435B"/>
    <w:rsid w:val="008E538C"/>
    <w:rsid w:val="008E590D"/>
    <w:rsid w:val="008E59BC"/>
    <w:rsid w:val="008E5E63"/>
    <w:rsid w:val="008F0B7A"/>
    <w:rsid w:val="008F0D4A"/>
    <w:rsid w:val="008F0EB5"/>
    <w:rsid w:val="008F0EB9"/>
    <w:rsid w:val="008F2192"/>
    <w:rsid w:val="008F49AF"/>
    <w:rsid w:val="008F77A5"/>
    <w:rsid w:val="008F7C13"/>
    <w:rsid w:val="0090012A"/>
    <w:rsid w:val="00901EF3"/>
    <w:rsid w:val="00902FAC"/>
    <w:rsid w:val="00903164"/>
    <w:rsid w:val="00905AFF"/>
    <w:rsid w:val="00906EE7"/>
    <w:rsid w:val="00907B1A"/>
    <w:rsid w:val="0091213F"/>
    <w:rsid w:val="00916217"/>
    <w:rsid w:val="009175FD"/>
    <w:rsid w:val="009202E0"/>
    <w:rsid w:val="00922375"/>
    <w:rsid w:val="0092360E"/>
    <w:rsid w:val="00925DC2"/>
    <w:rsid w:val="0092615D"/>
    <w:rsid w:val="00931F8E"/>
    <w:rsid w:val="00931FE0"/>
    <w:rsid w:val="009357D6"/>
    <w:rsid w:val="00941D21"/>
    <w:rsid w:val="00941E5F"/>
    <w:rsid w:val="009428BB"/>
    <w:rsid w:val="00944574"/>
    <w:rsid w:val="0094574E"/>
    <w:rsid w:val="009461B5"/>
    <w:rsid w:val="00951133"/>
    <w:rsid w:val="009540DB"/>
    <w:rsid w:val="00954B9D"/>
    <w:rsid w:val="009556D8"/>
    <w:rsid w:val="0095570C"/>
    <w:rsid w:val="00956643"/>
    <w:rsid w:val="00963B45"/>
    <w:rsid w:val="00963CDD"/>
    <w:rsid w:val="00967848"/>
    <w:rsid w:val="0096795D"/>
    <w:rsid w:val="009700ED"/>
    <w:rsid w:val="009711DC"/>
    <w:rsid w:val="009716C9"/>
    <w:rsid w:val="00971E63"/>
    <w:rsid w:val="00972A68"/>
    <w:rsid w:val="00974E7D"/>
    <w:rsid w:val="0097521C"/>
    <w:rsid w:val="00975429"/>
    <w:rsid w:val="009779BE"/>
    <w:rsid w:val="009847A1"/>
    <w:rsid w:val="0098571F"/>
    <w:rsid w:val="009863F5"/>
    <w:rsid w:val="0098714E"/>
    <w:rsid w:val="00987B86"/>
    <w:rsid w:val="00990307"/>
    <w:rsid w:val="009941F4"/>
    <w:rsid w:val="009955DE"/>
    <w:rsid w:val="00996FF0"/>
    <w:rsid w:val="00997257"/>
    <w:rsid w:val="009A0987"/>
    <w:rsid w:val="009A3AAE"/>
    <w:rsid w:val="009A3D05"/>
    <w:rsid w:val="009A5C8A"/>
    <w:rsid w:val="009A76F8"/>
    <w:rsid w:val="009B0CF8"/>
    <w:rsid w:val="009B11B9"/>
    <w:rsid w:val="009B189C"/>
    <w:rsid w:val="009B1F0F"/>
    <w:rsid w:val="009B615C"/>
    <w:rsid w:val="009B7000"/>
    <w:rsid w:val="009C31F2"/>
    <w:rsid w:val="009C354D"/>
    <w:rsid w:val="009C44C7"/>
    <w:rsid w:val="009C46CE"/>
    <w:rsid w:val="009C5702"/>
    <w:rsid w:val="009C678A"/>
    <w:rsid w:val="009C7408"/>
    <w:rsid w:val="009D069E"/>
    <w:rsid w:val="009D11DF"/>
    <w:rsid w:val="009D2342"/>
    <w:rsid w:val="009D2D40"/>
    <w:rsid w:val="009D2EF3"/>
    <w:rsid w:val="009D4CA3"/>
    <w:rsid w:val="009D5615"/>
    <w:rsid w:val="009D5C6D"/>
    <w:rsid w:val="009D5D59"/>
    <w:rsid w:val="009E05AB"/>
    <w:rsid w:val="009E1DDD"/>
    <w:rsid w:val="009E1E26"/>
    <w:rsid w:val="009E2F12"/>
    <w:rsid w:val="009E329F"/>
    <w:rsid w:val="009E3B84"/>
    <w:rsid w:val="009E4E84"/>
    <w:rsid w:val="009E7D38"/>
    <w:rsid w:val="009E7E62"/>
    <w:rsid w:val="009F2E44"/>
    <w:rsid w:val="009F3040"/>
    <w:rsid w:val="009F434A"/>
    <w:rsid w:val="009F763C"/>
    <w:rsid w:val="009F76FC"/>
    <w:rsid w:val="009F79DA"/>
    <w:rsid w:val="00A00162"/>
    <w:rsid w:val="00A01A1D"/>
    <w:rsid w:val="00A02E18"/>
    <w:rsid w:val="00A0438D"/>
    <w:rsid w:val="00A044E0"/>
    <w:rsid w:val="00A064CA"/>
    <w:rsid w:val="00A11C9A"/>
    <w:rsid w:val="00A16998"/>
    <w:rsid w:val="00A17945"/>
    <w:rsid w:val="00A227E9"/>
    <w:rsid w:val="00A23218"/>
    <w:rsid w:val="00A2654C"/>
    <w:rsid w:val="00A303E7"/>
    <w:rsid w:val="00A30DC8"/>
    <w:rsid w:val="00A31260"/>
    <w:rsid w:val="00A31DAB"/>
    <w:rsid w:val="00A325E5"/>
    <w:rsid w:val="00A33DE4"/>
    <w:rsid w:val="00A36673"/>
    <w:rsid w:val="00A40488"/>
    <w:rsid w:val="00A410BF"/>
    <w:rsid w:val="00A43AEC"/>
    <w:rsid w:val="00A4430B"/>
    <w:rsid w:val="00A44FAF"/>
    <w:rsid w:val="00A45989"/>
    <w:rsid w:val="00A47777"/>
    <w:rsid w:val="00A51A6C"/>
    <w:rsid w:val="00A52415"/>
    <w:rsid w:val="00A524E4"/>
    <w:rsid w:val="00A53A53"/>
    <w:rsid w:val="00A53E4D"/>
    <w:rsid w:val="00A5634C"/>
    <w:rsid w:val="00A563DD"/>
    <w:rsid w:val="00A608BB"/>
    <w:rsid w:val="00A61CBF"/>
    <w:rsid w:val="00A632BB"/>
    <w:rsid w:val="00A6453F"/>
    <w:rsid w:val="00A655BD"/>
    <w:rsid w:val="00A678C0"/>
    <w:rsid w:val="00A7168C"/>
    <w:rsid w:val="00A74BC2"/>
    <w:rsid w:val="00A751E6"/>
    <w:rsid w:val="00A7628E"/>
    <w:rsid w:val="00A76B99"/>
    <w:rsid w:val="00A76C5D"/>
    <w:rsid w:val="00A81514"/>
    <w:rsid w:val="00A81E31"/>
    <w:rsid w:val="00A826DD"/>
    <w:rsid w:val="00A84DD7"/>
    <w:rsid w:val="00A8501C"/>
    <w:rsid w:val="00A9371D"/>
    <w:rsid w:val="00A938A8"/>
    <w:rsid w:val="00A944FC"/>
    <w:rsid w:val="00A945F7"/>
    <w:rsid w:val="00A947A8"/>
    <w:rsid w:val="00A94BF8"/>
    <w:rsid w:val="00A9521B"/>
    <w:rsid w:val="00A9681A"/>
    <w:rsid w:val="00AA04A8"/>
    <w:rsid w:val="00AA1305"/>
    <w:rsid w:val="00AA2741"/>
    <w:rsid w:val="00AA4FE4"/>
    <w:rsid w:val="00AA51C5"/>
    <w:rsid w:val="00AA5309"/>
    <w:rsid w:val="00AA6FD1"/>
    <w:rsid w:val="00AB0ACD"/>
    <w:rsid w:val="00AB1BB9"/>
    <w:rsid w:val="00AB2650"/>
    <w:rsid w:val="00AB2FF6"/>
    <w:rsid w:val="00AB50E0"/>
    <w:rsid w:val="00AB5311"/>
    <w:rsid w:val="00AB62DD"/>
    <w:rsid w:val="00AB6A87"/>
    <w:rsid w:val="00AB7326"/>
    <w:rsid w:val="00AC232A"/>
    <w:rsid w:val="00AC37D5"/>
    <w:rsid w:val="00AD09E9"/>
    <w:rsid w:val="00AD0BD9"/>
    <w:rsid w:val="00AD1066"/>
    <w:rsid w:val="00AD12D1"/>
    <w:rsid w:val="00AD4B72"/>
    <w:rsid w:val="00AD51BF"/>
    <w:rsid w:val="00AD7594"/>
    <w:rsid w:val="00AE0973"/>
    <w:rsid w:val="00AE0AD4"/>
    <w:rsid w:val="00AE0B8D"/>
    <w:rsid w:val="00AE1665"/>
    <w:rsid w:val="00AE1D9B"/>
    <w:rsid w:val="00AE2562"/>
    <w:rsid w:val="00AE2E1D"/>
    <w:rsid w:val="00AE3D79"/>
    <w:rsid w:val="00AE4F0A"/>
    <w:rsid w:val="00AE63C7"/>
    <w:rsid w:val="00AE7098"/>
    <w:rsid w:val="00AE72E8"/>
    <w:rsid w:val="00AF12F6"/>
    <w:rsid w:val="00AF2869"/>
    <w:rsid w:val="00AF3838"/>
    <w:rsid w:val="00AF5075"/>
    <w:rsid w:val="00AF639A"/>
    <w:rsid w:val="00B000B6"/>
    <w:rsid w:val="00B00D40"/>
    <w:rsid w:val="00B0253A"/>
    <w:rsid w:val="00B0736F"/>
    <w:rsid w:val="00B1333F"/>
    <w:rsid w:val="00B13B72"/>
    <w:rsid w:val="00B154BE"/>
    <w:rsid w:val="00B20061"/>
    <w:rsid w:val="00B227F2"/>
    <w:rsid w:val="00B22C0D"/>
    <w:rsid w:val="00B233C8"/>
    <w:rsid w:val="00B236A2"/>
    <w:rsid w:val="00B251C8"/>
    <w:rsid w:val="00B25330"/>
    <w:rsid w:val="00B26005"/>
    <w:rsid w:val="00B27399"/>
    <w:rsid w:val="00B27C65"/>
    <w:rsid w:val="00B30EB0"/>
    <w:rsid w:val="00B36238"/>
    <w:rsid w:val="00B37EE9"/>
    <w:rsid w:val="00B37F95"/>
    <w:rsid w:val="00B428F7"/>
    <w:rsid w:val="00B43A26"/>
    <w:rsid w:val="00B45211"/>
    <w:rsid w:val="00B51407"/>
    <w:rsid w:val="00B52DDA"/>
    <w:rsid w:val="00B52EEF"/>
    <w:rsid w:val="00B545AB"/>
    <w:rsid w:val="00B5788D"/>
    <w:rsid w:val="00B57FDB"/>
    <w:rsid w:val="00B605BF"/>
    <w:rsid w:val="00B636DD"/>
    <w:rsid w:val="00B642D7"/>
    <w:rsid w:val="00B66037"/>
    <w:rsid w:val="00B660DB"/>
    <w:rsid w:val="00B66622"/>
    <w:rsid w:val="00B67C7B"/>
    <w:rsid w:val="00B83ACB"/>
    <w:rsid w:val="00B85228"/>
    <w:rsid w:val="00B9060B"/>
    <w:rsid w:val="00B911F0"/>
    <w:rsid w:val="00B92DEA"/>
    <w:rsid w:val="00B92FC3"/>
    <w:rsid w:val="00B930FB"/>
    <w:rsid w:val="00B93508"/>
    <w:rsid w:val="00B96D1E"/>
    <w:rsid w:val="00BA26B1"/>
    <w:rsid w:val="00BA3887"/>
    <w:rsid w:val="00BA4DA4"/>
    <w:rsid w:val="00BB0AE8"/>
    <w:rsid w:val="00BB1AC5"/>
    <w:rsid w:val="00BB2EFB"/>
    <w:rsid w:val="00BB4710"/>
    <w:rsid w:val="00BB6939"/>
    <w:rsid w:val="00BC3F86"/>
    <w:rsid w:val="00BC4CA1"/>
    <w:rsid w:val="00BC74B7"/>
    <w:rsid w:val="00BD06B2"/>
    <w:rsid w:val="00BD2C56"/>
    <w:rsid w:val="00BD3E84"/>
    <w:rsid w:val="00BD51E8"/>
    <w:rsid w:val="00BD6B24"/>
    <w:rsid w:val="00BD6B6E"/>
    <w:rsid w:val="00BE1E18"/>
    <w:rsid w:val="00BE2C0C"/>
    <w:rsid w:val="00BE43B0"/>
    <w:rsid w:val="00BF1578"/>
    <w:rsid w:val="00BF2D45"/>
    <w:rsid w:val="00BF37C3"/>
    <w:rsid w:val="00BF549E"/>
    <w:rsid w:val="00BF6EC2"/>
    <w:rsid w:val="00BF7CDA"/>
    <w:rsid w:val="00C0031D"/>
    <w:rsid w:val="00C033AD"/>
    <w:rsid w:val="00C03542"/>
    <w:rsid w:val="00C03C55"/>
    <w:rsid w:val="00C0466D"/>
    <w:rsid w:val="00C055A5"/>
    <w:rsid w:val="00C059F9"/>
    <w:rsid w:val="00C10735"/>
    <w:rsid w:val="00C1353F"/>
    <w:rsid w:val="00C14D2A"/>
    <w:rsid w:val="00C170FE"/>
    <w:rsid w:val="00C20AEB"/>
    <w:rsid w:val="00C25533"/>
    <w:rsid w:val="00C30522"/>
    <w:rsid w:val="00C311F6"/>
    <w:rsid w:val="00C32352"/>
    <w:rsid w:val="00C32D11"/>
    <w:rsid w:val="00C3340C"/>
    <w:rsid w:val="00C33E59"/>
    <w:rsid w:val="00C3698F"/>
    <w:rsid w:val="00C40067"/>
    <w:rsid w:val="00C40B9A"/>
    <w:rsid w:val="00C40E09"/>
    <w:rsid w:val="00C43059"/>
    <w:rsid w:val="00C434AA"/>
    <w:rsid w:val="00C43BCE"/>
    <w:rsid w:val="00C44190"/>
    <w:rsid w:val="00C47CFB"/>
    <w:rsid w:val="00C47DCF"/>
    <w:rsid w:val="00C47FFB"/>
    <w:rsid w:val="00C50C53"/>
    <w:rsid w:val="00C5109A"/>
    <w:rsid w:val="00C53556"/>
    <w:rsid w:val="00C55E04"/>
    <w:rsid w:val="00C57372"/>
    <w:rsid w:val="00C57945"/>
    <w:rsid w:val="00C618AA"/>
    <w:rsid w:val="00C6247C"/>
    <w:rsid w:val="00C6357B"/>
    <w:rsid w:val="00C63684"/>
    <w:rsid w:val="00C66591"/>
    <w:rsid w:val="00C66BEA"/>
    <w:rsid w:val="00C67851"/>
    <w:rsid w:val="00C67B71"/>
    <w:rsid w:val="00C71923"/>
    <w:rsid w:val="00C71E7C"/>
    <w:rsid w:val="00C72CA1"/>
    <w:rsid w:val="00C73026"/>
    <w:rsid w:val="00C7656A"/>
    <w:rsid w:val="00C77DD2"/>
    <w:rsid w:val="00C80F51"/>
    <w:rsid w:val="00C83739"/>
    <w:rsid w:val="00C853A0"/>
    <w:rsid w:val="00C855A0"/>
    <w:rsid w:val="00C8752A"/>
    <w:rsid w:val="00C90C44"/>
    <w:rsid w:val="00C90D6F"/>
    <w:rsid w:val="00C921A9"/>
    <w:rsid w:val="00C92F71"/>
    <w:rsid w:val="00C93567"/>
    <w:rsid w:val="00C935E0"/>
    <w:rsid w:val="00C95771"/>
    <w:rsid w:val="00C97001"/>
    <w:rsid w:val="00CA3281"/>
    <w:rsid w:val="00CA5142"/>
    <w:rsid w:val="00CA6669"/>
    <w:rsid w:val="00CB0C86"/>
    <w:rsid w:val="00CB10AB"/>
    <w:rsid w:val="00CB225C"/>
    <w:rsid w:val="00CB357C"/>
    <w:rsid w:val="00CB3C1A"/>
    <w:rsid w:val="00CB7738"/>
    <w:rsid w:val="00CC2556"/>
    <w:rsid w:val="00CC26E3"/>
    <w:rsid w:val="00CC6539"/>
    <w:rsid w:val="00CD0692"/>
    <w:rsid w:val="00CD40F7"/>
    <w:rsid w:val="00CD4209"/>
    <w:rsid w:val="00CD530C"/>
    <w:rsid w:val="00CD733F"/>
    <w:rsid w:val="00CD7581"/>
    <w:rsid w:val="00CD7C16"/>
    <w:rsid w:val="00CE009E"/>
    <w:rsid w:val="00CE08B6"/>
    <w:rsid w:val="00CE125C"/>
    <w:rsid w:val="00CE2909"/>
    <w:rsid w:val="00CE3884"/>
    <w:rsid w:val="00CE573C"/>
    <w:rsid w:val="00CE63CE"/>
    <w:rsid w:val="00CE68D7"/>
    <w:rsid w:val="00CF0B32"/>
    <w:rsid w:val="00CF1180"/>
    <w:rsid w:val="00CF168F"/>
    <w:rsid w:val="00CF379C"/>
    <w:rsid w:val="00CF539D"/>
    <w:rsid w:val="00CF768A"/>
    <w:rsid w:val="00D01744"/>
    <w:rsid w:val="00D01AC3"/>
    <w:rsid w:val="00D023EB"/>
    <w:rsid w:val="00D02D8F"/>
    <w:rsid w:val="00D02EAE"/>
    <w:rsid w:val="00D032E7"/>
    <w:rsid w:val="00D045C4"/>
    <w:rsid w:val="00D058F4"/>
    <w:rsid w:val="00D05B84"/>
    <w:rsid w:val="00D07E1E"/>
    <w:rsid w:val="00D10364"/>
    <w:rsid w:val="00D11066"/>
    <w:rsid w:val="00D125CE"/>
    <w:rsid w:val="00D133E1"/>
    <w:rsid w:val="00D13A50"/>
    <w:rsid w:val="00D13DE7"/>
    <w:rsid w:val="00D1490D"/>
    <w:rsid w:val="00D15F9E"/>
    <w:rsid w:val="00D1728F"/>
    <w:rsid w:val="00D20FEC"/>
    <w:rsid w:val="00D26A98"/>
    <w:rsid w:val="00D32968"/>
    <w:rsid w:val="00D3346B"/>
    <w:rsid w:val="00D338EE"/>
    <w:rsid w:val="00D342C5"/>
    <w:rsid w:val="00D347BD"/>
    <w:rsid w:val="00D35FDB"/>
    <w:rsid w:val="00D36AEF"/>
    <w:rsid w:val="00D4394B"/>
    <w:rsid w:val="00D442DC"/>
    <w:rsid w:val="00D443A2"/>
    <w:rsid w:val="00D44A2A"/>
    <w:rsid w:val="00D500B9"/>
    <w:rsid w:val="00D52188"/>
    <w:rsid w:val="00D53780"/>
    <w:rsid w:val="00D546A6"/>
    <w:rsid w:val="00D54C70"/>
    <w:rsid w:val="00D55022"/>
    <w:rsid w:val="00D611F5"/>
    <w:rsid w:val="00D61AEE"/>
    <w:rsid w:val="00D62633"/>
    <w:rsid w:val="00D6486C"/>
    <w:rsid w:val="00D65E37"/>
    <w:rsid w:val="00D6748C"/>
    <w:rsid w:val="00D67818"/>
    <w:rsid w:val="00D70587"/>
    <w:rsid w:val="00D718DD"/>
    <w:rsid w:val="00D71BAF"/>
    <w:rsid w:val="00D76699"/>
    <w:rsid w:val="00D76C62"/>
    <w:rsid w:val="00D76F0A"/>
    <w:rsid w:val="00D77247"/>
    <w:rsid w:val="00D77393"/>
    <w:rsid w:val="00D77E64"/>
    <w:rsid w:val="00D77F24"/>
    <w:rsid w:val="00D80543"/>
    <w:rsid w:val="00D824C3"/>
    <w:rsid w:val="00D8271A"/>
    <w:rsid w:val="00D84AEF"/>
    <w:rsid w:val="00D85F9D"/>
    <w:rsid w:val="00D90BF5"/>
    <w:rsid w:val="00D93226"/>
    <w:rsid w:val="00D9397F"/>
    <w:rsid w:val="00D947C3"/>
    <w:rsid w:val="00D95D1F"/>
    <w:rsid w:val="00D96C1D"/>
    <w:rsid w:val="00DA1281"/>
    <w:rsid w:val="00DA2670"/>
    <w:rsid w:val="00DA3141"/>
    <w:rsid w:val="00DA3BC0"/>
    <w:rsid w:val="00DA5B4F"/>
    <w:rsid w:val="00DA6C20"/>
    <w:rsid w:val="00DA6CD0"/>
    <w:rsid w:val="00DB2F7A"/>
    <w:rsid w:val="00DB35C2"/>
    <w:rsid w:val="00DB3A3A"/>
    <w:rsid w:val="00DB76DD"/>
    <w:rsid w:val="00DC0033"/>
    <w:rsid w:val="00DC118A"/>
    <w:rsid w:val="00DC3B83"/>
    <w:rsid w:val="00DC55CC"/>
    <w:rsid w:val="00DC6745"/>
    <w:rsid w:val="00DC6766"/>
    <w:rsid w:val="00DC7C96"/>
    <w:rsid w:val="00DD006E"/>
    <w:rsid w:val="00DD1997"/>
    <w:rsid w:val="00DD1F6E"/>
    <w:rsid w:val="00DD225F"/>
    <w:rsid w:val="00DD4696"/>
    <w:rsid w:val="00DD6029"/>
    <w:rsid w:val="00DD65F0"/>
    <w:rsid w:val="00DE2F7D"/>
    <w:rsid w:val="00DE32F5"/>
    <w:rsid w:val="00DE380C"/>
    <w:rsid w:val="00DE3DD9"/>
    <w:rsid w:val="00DE68D2"/>
    <w:rsid w:val="00DE7321"/>
    <w:rsid w:val="00DE7E37"/>
    <w:rsid w:val="00DF13FC"/>
    <w:rsid w:val="00DF2B02"/>
    <w:rsid w:val="00DF33E6"/>
    <w:rsid w:val="00DF4D75"/>
    <w:rsid w:val="00E004A7"/>
    <w:rsid w:val="00E0293C"/>
    <w:rsid w:val="00E02F01"/>
    <w:rsid w:val="00E032B2"/>
    <w:rsid w:val="00E03A77"/>
    <w:rsid w:val="00E04DDB"/>
    <w:rsid w:val="00E07450"/>
    <w:rsid w:val="00E10345"/>
    <w:rsid w:val="00E1077A"/>
    <w:rsid w:val="00E1458B"/>
    <w:rsid w:val="00E15301"/>
    <w:rsid w:val="00E153F4"/>
    <w:rsid w:val="00E17EEF"/>
    <w:rsid w:val="00E2285A"/>
    <w:rsid w:val="00E231BD"/>
    <w:rsid w:val="00E309F2"/>
    <w:rsid w:val="00E31FFC"/>
    <w:rsid w:val="00E3470A"/>
    <w:rsid w:val="00E44FBE"/>
    <w:rsid w:val="00E467C2"/>
    <w:rsid w:val="00E477A4"/>
    <w:rsid w:val="00E52D32"/>
    <w:rsid w:val="00E54DAE"/>
    <w:rsid w:val="00E576FF"/>
    <w:rsid w:val="00E60F57"/>
    <w:rsid w:val="00E61E91"/>
    <w:rsid w:val="00E6253A"/>
    <w:rsid w:val="00E62F93"/>
    <w:rsid w:val="00E631D1"/>
    <w:rsid w:val="00E652FC"/>
    <w:rsid w:val="00E67ACA"/>
    <w:rsid w:val="00E70AC5"/>
    <w:rsid w:val="00E73CFD"/>
    <w:rsid w:val="00E7571E"/>
    <w:rsid w:val="00E8366E"/>
    <w:rsid w:val="00E84CD3"/>
    <w:rsid w:val="00E91D7E"/>
    <w:rsid w:val="00E936F8"/>
    <w:rsid w:val="00E9426A"/>
    <w:rsid w:val="00E95DEA"/>
    <w:rsid w:val="00E96356"/>
    <w:rsid w:val="00EA089D"/>
    <w:rsid w:val="00EA2DD8"/>
    <w:rsid w:val="00EA3EE8"/>
    <w:rsid w:val="00EA7DA5"/>
    <w:rsid w:val="00EB08A1"/>
    <w:rsid w:val="00EB386A"/>
    <w:rsid w:val="00EB3C5A"/>
    <w:rsid w:val="00EB509E"/>
    <w:rsid w:val="00EB598D"/>
    <w:rsid w:val="00EB64DB"/>
    <w:rsid w:val="00EB77CC"/>
    <w:rsid w:val="00EB79CC"/>
    <w:rsid w:val="00ED1D6D"/>
    <w:rsid w:val="00ED2FD2"/>
    <w:rsid w:val="00ED58E7"/>
    <w:rsid w:val="00ED75D1"/>
    <w:rsid w:val="00ED7BB5"/>
    <w:rsid w:val="00ED7DBA"/>
    <w:rsid w:val="00EE0946"/>
    <w:rsid w:val="00EE186B"/>
    <w:rsid w:val="00EE4982"/>
    <w:rsid w:val="00EE6319"/>
    <w:rsid w:val="00EE7F45"/>
    <w:rsid w:val="00EF1EB5"/>
    <w:rsid w:val="00EF3FDD"/>
    <w:rsid w:val="00EF42FB"/>
    <w:rsid w:val="00EF642A"/>
    <w:rsid w:val="00EF7A23"/>
    <w:rsid w:val="00EF7A55"/>
    <w:rsid w:val="00EF7AF5"/>
    <w:rsid w:val="00F020C9"/>
    <w:rsid w:val="00F0279D"/>
    <w:rsid w:val="00F03749"/>
    <w:rsid w:val="00F0416A"/>
    <w:rsid w:val="00F06759"/>
    <w:rsid w:val="00F0712E"/>
    <w:rsid w:val="00F16607"/>
    <w:rsid w:val="00F176D4"/>
    <w:rsid w:val="00F17B6D"/>
    <w:rsid w:val="00F217D8"/>
    <w:rsid w:val="00F2196D"/>
    <w:rsid w:val="00F22D4B"/>
    <w:rsid w:val="00F243BB"/>
    <w:rsid w:val="00F25FCB"/>
    <w:rsid w:val="00F261D4"/>
    <w:rsid w:val="00F26219"/>
    <w:rsid w:val="00F33938"/>
    <w:rsid w:val="00F33DD5"/>
    <w:rsid w:val="00F37CB5"/>
    <w:rsid w:val="00F406F8"/>
    <w:rsid w:val="00F4124F"/>
    <w:rsid w:val="00F41BB3"/>
    <w:rsid w:val="00F4574C"/>
    <w:rsid w:val="00F47B74"/>
    <w:rsid w:val="00F5018F"/>
    <w:rsid w:val="00F51DA6"/>
    <w:rsid w:val="00F52CC9"/>
    <w:rsid w:val="00F53749"/>
    <w:rsid w:val="00F542C6"/>
    <w:rsid w:val="00F54B9A"/>
    <w:rsid w:val="00F54ED8"/>
    <w:rsid w:val="00F54EEB"/>
    <w:rsid w:val="00F566AD"/>
    <w:rsid w:val="00F63DBB"/>
    <w:rsid w:val="00F641AB"/>
    <w:rsid w:val="00F65C13"/>
    <w:rsid w:val="00F671F5"/>
    <w:rsid w:val="00F70152"/>
    <w:rsid w:val="00F70381"/>
    <w:rsid w:val="00F713D6"/>
    <w:rsid w:val="00F75341"/>
    <w:rsid w:val="00F756BE"/>
    <w:rsid w:val="00F768BD"/>
    <w:rsid w:val="00F76A08"/>
    <w:rsid w:val="00F82FF5"/>
    <w:rsid w:val="00F83023"/>
    <w:rsid w:val="00F84ED9"/>
    <w:rsid w:val="00F86BA4"/>
    <w:rsid w:val="00F86BEC"/>
    <w:rsid w:val="00F90995"/>
    <w:rsid w:val="00FA036F"/>
    <w:rsid w:val="00FA2350"/>
    <w:rsid w:val="00FA2F11"/>
    <w:rsid w:val="00FA5193"/>
    <w:rsid w:val="00FA6A51"/>
    <w:rsid w:val="00FA723E"/>
    <w:rsid w:val="00FB10CA"/>
    <w:rsid w:val="00FB2786"/>
    <w:rsid w:val="00FB3FF2"/>
    <w:rsid w:val="00FB648A"/>
    <w:rsid w:val="00FB7102"/>
    <w:rsid w:val="00FB7442"/>
    <w:rsid w:val="00FC0CB6"/>
    <w:rsid w:val="00FC2E0B"/>
    <w:rsid w:val="00FC4818"/>
    <w:rsid w:val="00FC6193"/>
    <w:rsid w:val="00FD081E"/>
    <w:rsid w:val="00FD2255"/>
    <w:rsid w:val="00FD25EC"/>
    <w:rsid w:val="00FD2949"/>
    <w:rsid w:val="00FD297D"/>
    <w:rsid w:val="00FD3B65"/>
    <w:rsid w:val="00FD3D12"/>
    <w:rsid w:val="00FE1DB6"/>
    <w:rsid w:val="00FE24E1"/>
    <w:rsid w:val="00FE4571"/>
    <w:rsid w:val="00FE6090"/>
    <w:rsid w:val="00FE6776"/>
    <w:rsid w:val="00FE6CF0"/>
    <w:rsid w:val="00FE6E09"/>
    <w:rsid w:val="00FF055F"/>
    <w:rsid w:val="00FF24E4"/>
    <w:rsid w:val="00FF4192"/>
    <w:rsid w:val="00FF6649"/>
    <w:rsid w:val="00FF71DD"/>
    <w:rsid w:val="00FF7625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color="red">
      <v:fill color="white" on="f"/>
      <v:stroke color="red" weight="1.75pt"/>
    </o:shapedefaults>
    <o:shapelayout v:ext="edit">
      <o:idmap v:ext="edit" data="1"/>
    </o:shapelayout>
  </w:shapeDefaults>
  <w:decimalSymbol w:val="."/>
  <w:listSeparator w:val=","/>
  <w14:docId w14:val="5EEAEA76"/>
  <w15:chartTrackingRefBased/>
  <w15:docId w15:val="{0ADAA23F-B6B5-C74B-8B5D-86D319E3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A53CC"/>
    <w:pPr>
      <w:overflowPunct w:val="0"/>
      <w:autoSpaceDE w:val="0"/>
      <w:autoSpaceDN w:val="0"/>
      <w:adjustRightInd w:val="0"/>
      <w:textAlignment w:val="baseline"/>
    </w:pPr>
    <w:rPr>
      <w:rFonts w:ascii="Book Antiqua" w:eastAsia="굴림" w:hAnsi="Book Antiqua"/>
    </w:rPr>
  </w:style>
  <w:style w:type="paragraph" w:styleId="1">
    <w:name w:val="heading 1"/>
    <w:aliases w:val="TIPARND-제목1"/>
    <w:basedOn w:val="a1"/>
    <w:next w:val="20"/>
    <w:link w:val="1Char"/>
    <w:rsid w:val="00A17945"/>
    <w:pPr>
      <w:keepNext/>
      <w:keepLines/>
      <w:spacing w:before="240" w:after="240" w:line="280" w:lineRule="exact"/>
      <w:outlineLvl w:val="0"/>
    </w:pPr>
    <w:rPr>
      <w:rFonts w:ascii="맑은 고딕" w:eastAsia="맑은 고딕" w:hAnsi="맑은 고딕"/>
      <w:b/>
      <w:color w:val="000000"/>
      <w:sz w:val="24"/>
      <w:szCs w:val="24"/>
      <w:lang w:val="x-none" w:eastAsia="x-none"/>
    </w:rPr>
  </w:style>
  <w:style w:type="paragraph" w:styleId="20">
    <w:name w:val="heading 2"/>
    <w:aliases w:val="2,Level 2,H2"/>
    <w:basedOn w:val="a1"/>
    <w:next w:val="30"/>
    <w:qFormat/>
    <w:rsid w:val="00287B86"/>
    <w:pPr>
      <w:keepNext/>
      <w:keepLines/>
      <w:spacing w:before="240" w:after="120"/>
      <w:outlineLvl w:val="1"/>
    </w:pPr>
    <w:rPr>
      <w:rFonts w:ascii="맑은 고딕" w:eastAsia="맑은 고딕" w:hAnsi="맑은 고딕"/>
      <w:b/>
      <w:sz w:val="24"/>
    </w:rPr>
  </w:style>
  <w:style w:type="paragraph" w:styleId="30">
    <w:name w:val="heading 3"/>
    <w:aliases w:val="Table Attribute Heading,3"/>
    <w:basedOn w:val="a1"/>
    <w:next w:val="10"/>
    <w:link w:val="3Char"/>
    <w:autoRedefine/>
    <w:qFormat/>
    <w:rsid w:val="0055381D"/>
    <w:pPr>
      <w:keepNext/>
      <w:keepLines/>
      <w:spacing w:before="120" w:after="120"/>
      <w:outlineLvl w:val="2"/>
    </w:pPr>
    <w:rPr>
      <w:rFonts w:ascii="맑은 고딕" w:eastAsia="맑은 고딕" w:hAnsi="맑은 고딕"/>
      <w:b/>
      <w:lang w:val="x-none" w:eastAsia="x-none"/>
    </w:rPr>
  </w:style>
  <w:style w:type="paragraph" w:styleId="4">
    <w:name w:val="heading 4"/>
    <w:aliases w:val="4,참조제목"/>
    <w:basedOn w:val="a1"/>
    <w:next w:val="Text"/>
    <w:qFormat/>
    <w:pPr>
      <w:keepNext/>
      <w:keepLines/>
      <w:spacing w:before="240"/>
      <w:outlineLvl w:val="3"/>
    </w:pPr>
    <w:rPr>
      <w:rFonts w:ascii="Arial" w:hAnsi="Arial"/>
      <w:b/>
    </w:rPr>
  </w:style>
  <w:style w:type="paragraph" w:styleId="5">
    <w:name w:val="heading 5"/>
    <w:aliases w:val="6"/>
    <w:basedOn w:val="a1"/>
    <w:next w:val="a1"/>
    <w:qFormat/>
    <w:p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1"/>
    <w:next w:val="a1"/>
    <w:qFormat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7">
    <w:name w:val="heading 7"/>
    <w:basedOn w:val="a1"/>
    <w:next w:val="a1"/>
    <w:qFormat/>
    <w:p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1"/>
    <w:next w:val="a1"/>
    <w:qFormat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1"/>
    <w:next w:val="a1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0">
    <w:name w:val="본문1"/>
    <w:basedOn w:val="a1"/>
    <w:pPr>
      <w:keepLines/>
      <w:spacing w:after="120"/>
      <w:ind w:left="450"/>
    </w:pPr>
    <w:rPr>
      <w:rFonts w:ascii="Arial" w:hAnsi="Arial"/>
    </w:rPr>
  </w:style>
  <w:style w:type="paragraph" w:customStyle="1" w:styleId="Text">
    <w:name w:val="Text"/>
    <w:basedOn w:val="a1"/>
    <w:pPr>
      <w:keepLines/>
      <w:spacing w:after="120"/>
      <w:ind w:left="1800"/>
    </w:pPr>
    <w:rPr>
      <w:rFonts w:ascii="Arial" w:hAnsi="Arial"/>
    </w:rPr>
  </w:style>
  <w:style w:type="paragraph" w:styleId="a5">
    <w:name w:val="header"/>
    <w:aliases w:val="header odd,header odd1,header odd2,header odd3,header odd4,header odd5,header odd6,header,header odd11,header odd21,header odd31,header odd41,header odd51,header odd61,THeader,Draft,Table header,도표(-),h,Cover Page"/>
    <w:basedOn w:val="a1"/>
    <w:link w:val="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a6">
    <w:name w:val="footer"/>
    <w:basedOn w:val="a1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a1"/>
    <w:pPr>
      <w:keepLines/>
      <w:spacing w:after="120"/>
      <w:ind w:left="1080" w:hanging="360"/>
    </w:pPr>
    <w:rPr>
      <w:rFonts w:ascii="Arial" w:hAnsi="Arial"/>
    </w:rPr>
  </w:style>
  <w:style w:type="paragraph" w:customStyle="1" w:styleId="Indent">
    <w:name w:val="Indent"/>
    <w:basedOn w:val="a1"/>
    <w:pPr>
      <w:keepNext/>
      <w:spacing w:before="120"/>
      <w:ind w:left="720"/>
    </w:pPr>
  </w:style>
  <w:style w:type="paragraph" w:customStyle="1" w:styleId="blankpage">
    <w:name w:val="blank page"/>
    <w:basedOn w:val="Indent"/>
    <w:pPr>
      <w:keepNext w:val="0"/>
      <w:pageBreakBefore/>
      <w:widowControl w:val="0"/>
      <w:spacing w:before="5500" w:after="5500"/>
      <w:ind w:left="0"/>
      <w:jc w:val="center"/>
    </w:pPr>
  </w:style>
  <w:style w:type="paragraph" w:customStyle="1" w:styleId="TextBullet">
    <w:name w:val="Text Bullet"/>
    <w:basedOn w:val="Bullet"/>
    <w:pPr>
      <w:spacing w:after="0"/>
      <w:ind w:left="2160"/>
    </w:pPr>
  </w:style>
  <w:style w:type="paragraph" w:customStyle="1" w:styleId="TextBullet2">
    <w:name w:val="Text Bullet 2"/>
    <w:basedOn w:val="TextBullet"/>
    <w:pPr>
      <w:spacing w:after="120"/>
    </w:pPr>
  </w:style>
  <w:style w:type="paragraph" w:customStyle="1" w:styleId="Graphic">
    <w:name w:val="Graphic"/>
    <w:basedOn w:val="a1"/>
    <w:next w:val="a1"/>
    <w:pPr>
      <w:keepLines/>
      <w:spacing w:before="240" w:after="240"/>
      <w:jc w:val="center"/>
    </w:pPr>
    <w:rPr>
      <w:rFonts w:ascii="Arial" w:hAnsi="Arial"/>
    </w:rPr>
  </w:style>
  <w:style w:type="character" w:styleId="a7">
    <w:name w:val="page number"/>
    <w:basedOn w:val="a2"/>
  </w:style>
  <w:style w:type="paragraph" w:styleId="a8">
    <w:name w:val="Title"/>
    <w:basedOn w:val="1"/>
    <w:qFormat/>
    <w:pPr>
      <w:spacing w:before="120" w:line="240" w:lineRule="auto"/>
      <w:ind w:left="850" w:hanging="850"/>
      <w:jc w:val="center"/>
      <w:outlineLvl w:val="9"/>
    </w:pPr>
    <w:rPr>
      <w:rFonts w:ascii="Helvetica" w:hAnsi="Helvetica"/>
      <w:sz w:val="36"/>
    </w:rPr>
  </w:style>
  <w:style w:type="paragraph" w:customStyle="1" w:styleId="Bullet2">
    <w:name w:val="Bullet2"/>
    <w:basedOn w:val="Bullet3"/>
    <w:pPr>
      <w:ind w:left="1800"/>
    </w:pPr>
  </w:style>
  <w:style w:type="paragraph" w:customStyle="1" w:styleId="Bullet3">
    <w:name w:val="Bullet3"/>
    <w:basedOn w:val="Bullet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1"/>
    <w:next w:val="a1"/>
    <w:pPr>
      <w:spacing w:before="120"/>
    </w:pPr>
    <w:rPr>
      <w:color w:val="000000"/>
    </w:rPr>
  </w:style>
  <w:style w:type="paragraph" w:customStyle="1" w:styleId="Indent3">
    <w:name w:val="Indent3"/>
    <w:basedOn w:val="a1"/>
    <w:pPr>
      <w:spacing w:before="120"/>
      <w:ind w:left="2160"/>
    </w:pPr>
  </w:style>
  <w:style w:type="paragraph" w:customStyle="1" w:styleId="Indent4">
    <w:name w:val="Indent4"/>
    <w:basedOn w:val="a1"/>
    <w:pPr>
      <w:spacing w:before="120"/>
      <w:ind w:left="2520"/>
    </w:pPr>
    <w:rPr>
      <w:color w:val="000000"/>
    </w:rPr>
  </w:style>
  <w:style w:type="paragraph" w:customStyle="1" w:styleId="31">
    <w:name w:val="본문 31"/>
    <w:basedOn w:val="10"/>
    <w:pPr>
      <w:ind w:left="720"/>
    </w:pPr>
  </w:style>
  <w:style w:type="paragraph" w:customStyle="1" w:styleId="TitlePageMainHead">
    <w:name w:val="Title Page Main Head"/>
    <w:pPr>
      <w:suppressLineNumbers/>
      <w:overflowPunct w:val="0"/>
      <w:autoSpaceDE w:val="0"/>
      <w:autoSpaceDN w:val="0"/>
      <w:adjustRightInd w:val="0"/>
      <w:spacing w:before="1920" w:line="720" w:lineRule="exact"/>
      <w:jc w:val="right"/>
      <w:textAlignment w:val="baseline"/>
    </w:pPr>
    <w:rPr>
      <w:b/>
      <w:sz w:val="48"/>
    </w:rPr>
  </w:style>
  <w:style w:type="paragraph" w:customStyle="1" w:styleId="Indent1">
    <w:name w:val="Indent1"/>
    <w:basedOn w:val="a1"/>
    <w:pPr>
      <w:ind w:left="720"/>
    </w:pPr>
  </w:style>
  <w:style w:type="paragraph" w:customStyle="1" w:styleId="Normal1stindent">
    <w:name w:val="Normal 1st indent"/>
    <w:basedOn w:val="a1"/>
    <w:pPr>
      <w:ind w:left="2160"/>
    </w:pPr>
  </w:style>
  <w:style w:type="paragraph" w:customStyle="1" w:styleId="Normal2ndindent">
    <w:name w:val="Normal 2nd indent"/>
    <w:basedOn w:val="Normal1stindent"/>
    <w:pPr>
      <w:ind w:left="2880"/>
    </w:pPr>
  </w:style>
  <w:style w:type="paragraph" w:customStyle="1" w:styleId="Note">
    <w:name w:val="Note"/>
    <w:basedOn w:val="Note2"/>
    <w:pPr>
      <w:ind w:left="1440"/>
    </w:pPr>
  </w:style>
  <w:style w:type="paragraph" w:customStyle="1" w:styleId="Note2">
    <w:name w:val="Note2"/>
    <w:basedOn w:val="a1"/>
    <w:pPr>
      <w:tabs>
        <w:tab w:val="left" w:pos="2880"/>
      </w:tabs>
      <w:spacing w:before="120"/>
      <w:ind w:left="2160"/>
    </w:pPr>
  </w:style>
  <w:style w:type="paragraph" w:customStyle="1" w:styleId="Note3">
    <w:name w:val="Note3"/>
    <w:basedOn w:val="Bullet3"/>
    <w:pPr>
      <w:keepLines w:val="0"/>
      <w:tabs>
        <w:tab w:val="left" w:pos="2880"/>
      </w:tabs>
      <w:spacing w:before="120"/>
      <w:ind w:left="2880" w:hanging="720"/>
    </w:pPr>
  </w:style>
  <w:style w:type="paragraph" w:customStyle="1" w:styleId="Note4">
    <w:name w:val="Note4"/>
    <w:basedOn w:val="Note3"/>
    <w:pPr>
      <w:ind w:left="3240"/>
    </w:pPr>
  </w:style>
  <w:style w:type="paragraph" w:customStyle="1" w:styleId="Style1">
    <w:name w:val="Style1"/>
    <w:basedOn w:val="Bullet"/>
    <w:pPr>
      <w:ind w:left="2520"/>
    </w:pPr>
  </w:style>
  <w:style w:type="paragraph" w:customStyle="1" w:styleId="TableText">
    <w:name w:val="Table Text"/>
    <w:basedOn w:val="a1"/>
    <w:pPr>
      <w:spacing w:after="60"/>
    </w:pPr>
  </w:style>
  <w:style w:type="paragraph" w:customStyle="1" w:styleId="Title12">
    <w:name w:val="Title12"/>
    <w:basedOn w:val="a8"/>
    <w:pPr>
      <w:tabs>
        <w:tab w:val="left" w:pos="720"/>
      </w:tabs>
      <w:ind w:left="720" w:hanging="720"/>
    </w:pPr>
    <w:rPr>
      <w:rFonts w:ascii="Arial" w:hAnsi="Arial"/>
      <w:sz w:val="24"/>
    </w:rPr>
  </w:style>
  <w:style w:type="paragraph" w:styleId="11">
    <w:name w:val="toc 1"/>
    <w:basedOn w:val="a1"/>
    <w:next w:val="a1"/>
    <w:autoRedefine/>
    <w:uiPriority w:val="39"/>
    <w:qFormat/>
    <w:rsid w:val="00C3698F"/>
    <w:pPr>
      <w:tabs>
        <w:tab w:val="right" w:leader="dot" w:pos="8640"/>
      </w:tabs>
      <w:spacing w:before="120" w:after="120"/>
      <w:jc w:val="both"/>
    </w:pPr>
    <w:rPr>
      <w:rFonts w:ascii="맑은 고딕" w:eastAsia="맑은 고딕" w:hAnsi="맑은 고딕"/>
      <w:b/>
      <w:caps/>
      <w:sz w:val="24"/>
    </w:rPr>
  </w:style>
  <w:style w:type="paragraph" w:styleId="21">
    <w:name w:val="toc 2"/>
    <w:basedOn w:val="a1"/>
    <w:next w:val="a1"/>
    <w:uiPriority w:val="39"/>
    <w:qFormat/>
    <w:pPr>
      <w:tabs>
        <w:tab w:val="right" w:leader="dot" w:pos="8640"/>
      </w:tabs>
      <w:jc w:val="both"/>
    </w:pPr>
    <w:rPr>
      <w:rFonts w:ascii="Times New Roman" w:hAnsi="Times New Roman"/>
      <w:smallCaps/>
      <w:sz w:val="22"/>
    </w:rPr>
  </w:style>
  <w:style w:type="paragraph" w:styleId="32">
    <w:name w:val="toc 3"/>
    <w:basedOn w:val="a1"/>
    <w:next w:val="a1"/>
    <w:uiPriority w:val="39"/>
    <w:qFormat/>
    <w:pPr>
      <w:tabs>
        <w:tab w:val="right" w:leader="dot" w:pos="8640"/>
      </w:tabs>
      <w:ind w:left="284"/>
    </w:pPr>
    <w:rPr>
      <w:rFonts w:ascii="Times New Roman" w:hAnsi="Times New Roman"/>
      <w:smallCaps/>
    </w:rPr>
  </w:style>
  <w:style w:type="paragraph" w:styleId="40">
    <w:name w:val="toc 4"/>
    <w:basedOn w:val="a1"/>
    <w:next w:val="a1"/>
    <w:uiPriority w:val="39"/>
    <w:pPr>
      <w:tabs>
        <w:tab w:val="right" w:leader="dot" w:pos="8640"/>
      </w:tabs>
      <w:ind w:left="600"/>
    </w:pPr>
    <w:rPr>
      <w:rFonts w:ascii="Times New Roman" w:hAnsi="Times New Roman"/>
      <w:sz w:val="18"/>
    </w:rPr>
  </w:style>
  <w:style w:type="paragraph" w:styleId="50">
    <w:name w:val="toc 5"/>
    <w:basedOn w:val="a1"/>
    <w:next w:val="a1"/>
    <w:uiPriority w:val="39"/>
    <w:pPr>
      <w:tabs>
        <w:tab w:val="right" w:leader="dot" w:pos="8640"/>
      </w:tabs>
      <w:ind w:left="800"/>
    </w:pPr>
    <w:rPr>
      <w:rFonts w:ascii="Times New Roman" w:hAnsi="Times New Roman"/>
      <w:sz w:val="18"/>
    </w:rPr>
  </w:style>
  <w:style w:type="paragraph" w:styleId="60">
    <w:name w:val="toc 6"/>
    <w:basedOn w:val="a1"/>
    <w:next w:val="a1"/>
    <w:uiPriority w:val="39"/>
    <w:pPr>
      <w:tabs>
        <w:tab w:val="right" w:leader="dot" w:pos="8640"/>
      </w:tabs>
      <w:ind w:left="1000"/>
    </w:pPr>
    <w:rPr>
      <w:rFonts w:ascii="Times New Roman" w:hAnsi="Times New Roman"/>
      <w:sz w:val="18"/>
    </w:rPr>
  </w:style>
  <w:style w:type="paragraph" w:styleId="70">
    <w:name w:val="toc 7"/>
    <w:basedOn w:val="a1"/>
    <w:next w:val="a1"/>
    <w:uiPriority w:val="39"/>
    <w:pPr>
      <w:tabs>
        <w:tab w:val="right" w:leader="dot" w:pos="8640"/>
      </w:tabs>
      <w:ind w:left="1200"/>
    </w:pPr>
    <w:rPr>
      <w:rFonts w:ascii="Times New Roman" w:hAnsi="Times New Roman"/>
      <w:sz w:val="18"/>
    </w:rPr>
  </w:style>
  <w:style w:type="paragraph" w:styleId="80">
    <w:name w:val="toc 8"/>
    <w:basedOn w:val="a1"/>
    <w:next w:val="a1"/>
    <w:uiPriority w:val="39"/>
    <w:pPr>
      <w:tabs>
        <w:tab w:val="right" w:leader="dot" w:pos="8640"/>
      </w:tabs>
      <w:ind w:left="1400"/>
    </w:pPr>
    <w:rPr>
      <w:rFonts w:ascii="Times New Roman" w:hAnsi="Times New Roman"/>
      <w:sz w:val="18"/>
    </w:rPr>
  </w:style>
  <w:style w:type="paragraph" w:styleId="90">
    <w:name w:val="toc 9"/>
    <w:basedOn w:val="a1"/>
    <w:next w:val="a1"/>
    <w:uiPriority w:val="39"/>
    <w:pPr>
      <w:tabs>
        <w:tab w:val="right" w:leader="dot" w:pos="8640"/>
      </w:tabs>
      <w:ind w:left="1600"/>
    </w:pPr>
    <w:rPr>
      <w:rFonts w:ascii="Times New Roman" w:hAnsi="Times New Roman"/>
      <w:sz w:val="18"/>
    </w:rPr>
  </w:style>
  <w:style w:type="paragraph" w:customStyle="1" w:styleId="TOC1">
    <w:name w:val="TOC 제목1"/>
    <w:basedOn w:val="1"/>
    <w:next w:val="a1"/>
    <w:pPr>
      <w:spacing w:line="240" w:lineRule="auto"/>
      <w:ind w:left="720" w:hanging="720"/>
      <w:jc w:val="center"/>
      <w:outlineLvl w:val="9"/>
    </w:pPr>
    <w:rPr>
      <w:kern w:val="28"/>
      <w:sz w:val="32"/>
      <w:lang w:val="en-US"/>
    </w:rPr>
  </w:style>
  <w:style w:type="paragraph" w:styleId="a9">
    <w:name w:val="Body Text"/>
    <w:basedOn w:val="a1"/>
    <w:pPr>
      <w:spacing w:after="120"/>
    </w:pPr>
  </w:style>
  <w:style w:type="paragraph" w:customStyle="1" w:styleId="AuthorDateTitlePa">
    <w:name w:val="Author/Date Title Pa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i/>
    </w:rPr>
  </w:style>
  <w:style w:type="paragraph" w:customStyle="1" w:styleId="Approvals">
    <w:name w:val="Approvals"/>
    <w:basedOn w:val="a1"/>
    <w:rPr>
      <w:rFonts w:ascii="Arial" w:hAnsi="Arial"/>
      <w:b/>
      <w:sz w:val="24"/>
    </w:rPr>
  </w:style>
  <w:style w:type="paragraph" w:customStyle="1" w:styleId="aa">
    <w:name w:val="규정제목"/>
    <w:basedOn w:val="a1"/>
    <w:pPr>
      <w:widowControl w:val="0"/>
      <w:wordWrap w:val="0"/>
      <w:overflowPunct/>
      <w:autoSpaceDE/>
      <w:autoSpaceDN/>
      <w:spacing w:before="120" w:after="120" w:line="360" w:lineRule="atLeast"/>
      <w:jc w:val="both"/>
    </w:pPr>
    <w:rPr>
      <w:rFonts w:ascii="Times New Roman" w:eastAsia="바탕체" w:hAnsi="Times New Roman"/>
      <w:sz w:val="22"/>
    </w:rPr>
  </w:style>
  <w:style w:type="paragraph" w:styleId="12">
    <w:name w:val="index 1"/>
    <w:basedOn w:val="a1"/>
    <w:next w:val="a1"/>
    <w:autoRedefine/>
    <w:semiHidden/>
    <w:pPr>
      <w:ind w:left="425" w:hanging="425"/>
    </w:pPr>
  </w:style>
  <w:style w:type="paragraph" w:styleId="22">
    <w:name w:val="index 2"/>
    <w:basedOn w:val="a1"/>
    <w:next w:val="a1"/>
    <w:autoRedefine/>
    <w:semiHidden/>
    <w:pPr>
      <w:ind w:left="850" w:hanging="425"/>
    </w:pPr>
  </w:style>
  <w:style w:type="paragraph" w:styleId="33">
    <w:name w:val="index 3"/>
    <w:basedOn w:val="a1"/>
    <w:next w:val="a1"/>
    <w:autoRedefine/>
    <w:semiHidden/>
    <w:pPr>
      <w:ind w:left="1275" w:hanging="425"/>
    </w:pPr>
  </w:style>
  <w:style w:type="paragraph" w:styleId="41">
    <w:name w:val="index 4"/>
    <w:basedOn w:val="a1"/>
    <w:next w:val="a1"/>
    <w:autoRedefine/>
    <w:semiHidden/>
    <w:pPr>
      <w:ind w:left="1700" w:hanging="425"/>
    </w:pPr>
  </w:style>
  <w:style w:type="paragraph" w:styleId="51">
    <w:name w:val="index 5"/>
    <w:basedOn w:val="a1"/>
    <w:next w:val="a1"/>
    <w:autoRedefine/>
    <w:semiHidden/>
    <w:pPr>
      <w:ind w:left="2125" w:hanging="425"/>
    </w:pPr>
  </w:style>
  <w:style w:type="paragraph" w:styleId="61">
    <w:name w:val="index 6"/>
    <w:basedOn w:val="a1"/>
    <w:next w:val="a1"/>
    <w:autoRedefine/>
    <w:semiHidden/>
    <w:pPr>
      <w:ind w:left="2550" w:hanging="425"/>
    </w:pPr>
  </w:style>
  <w:style w:type="paragraph" w:styleId="71">
    <w:name w:val="index 7"/>
    <w:basedOn w:val="a1"/>
    <w:next w:val="a1"/>
    <w:autoRedefine/>
    <w:semiHidden/>
    <w:pPr>
      <w:ind w:left="2975" w:hanging="425"/>
    </w:pPr>
  </w:style>
  <w:style w:type="paragraph" w:styleId="81">
    <w:name w:val="index 8"/>
    <w:basedOn w:val="a1"/>
    <w:next w:val="a1"/>
    <w:autoRedefine/>
    <w:semiHidden/>
    <w:pPr>
      <w:ind w:left="3400" w:hanging="425"/>
    </w:pPr>
  </w:style>
  <w:style w:type="paragraph" w:styleId="91">
    <w:name w:val="index 9"/>
    <w:basedOn w:val="a1"/>
    <w:next w:val="a1"/>
    <w:autoRedefine/>
    <w:semiHidden/>
    <w:pPr>
      <w:ind w:left="3825" w:hanging="425"/>
    </w:pPr>
  </w:style>
  <w:style w:type="paragraph" w:styleId="ab">
    <w:name w:val="index heading"/>
    <w:basedOn w:val="a1"/>
    <w:next w:val="12"/>
    <w:semiHidden/>
  </w:style>
  <w:style w:type="paragraph" w:customStyle="1" w:styleId="standard">
    <w:name w:val="standard"/>
    <w:aliases w:val="s"/>
    <w:basedOn w:val="a1"/>
    <w:pPr>
      <w:overflowPunct/>
      <w:autoSpaceDE/>
      <w:autoSpaceDN/>
      <w:adjustRightInd/>
      <w:spacing w:after="160" w:line="300" w:lineRule="exact"/>
      <w:textAlignment w:val="auto"/>
    </w:pPr>
    <w:rPr>
      <w:rFonts w:ascii="Arial" w:eastAsia="바탕체" w:hAnsi="Arial"/>
      <w:sz w:val="22"/>
    </w:rPr>
  </w:style>
  <w:style w:type="paragraph" w:customStyle="1" w:styleId="ac">
    <w:name w:val="바탕글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</w:rPr>
  </w:style>
  <w:style w:type="character" w:styleId="ad">
    <w:name w:val="Hyperlink"/>
    <w:uiPriority w:val="99"/>
    <w:rPr>
      <w:color w:val="0000FF"/>
      <w:u w:val="single"/>
    </w:rPr>
  </w:style>
  <w:style w:type="character" w:styleId="ae">
    <w:name w:val="FollowedHyperlink"/>
    <w:rPr>
      <w:color w:val="800080"/>
      <w:u w:val="single"/>
    </w:rPr>
  </w:style>
  <w:style w:type="paragraph" w:styleId="af">
    <w:name w:val="Date"/>
    <w:basedOn w:val="a1"/>
    <w:next w:val="a1"/>
    <w:pPr>
      <w:jc w:val="both"/>
    </w:pPr>
  </w:style>
  <w:style w:type="paragraph" w:styleId="af0">
    <w:name w:val="Document Map"/>
    <w:basedOn w:val="a1"/>
    <w:semiHidden/>
    <w:pPr>
      <w:shd w:val="clear" w:color="auto" w:fill="000080"/>
    </w:pPr>
    <w:rPr>
      <w:rFonts w:ascii="Arial" w:eastAsia="돋움" w:hAnsi="Arial"/>
    </w:rPr>
  </w:style>
  <w:style w:type="paragraph" w:customStyle="1" w:styleId="TIPARND-0">
    <w:name w:val="TIPARND-제목0"/>
    <w:basedOn w:val="a8"/>
    <w:autoRedefine/>
    <w:qFormat/>
    <w:rsid w:val="00BE1E18"/>
    <w:pPr>
      <w:ind w:left="0" w:firstLine="0"/>
      <w:jc w:val="left"/>
    </w:pPr>
    <w:rPr>
      <w:rFonts w:ascii="맑은 고딕" w:hAnsi="맑은 고딕"/>
      <w:sz w:val="28"/>
    </w:rPr>
  </w:style>
  <w:style w:type="paragraph" w:customStyle="1" w:styleId="B">
    <w:name w:val="B"/>
    <w:basedOn w:val="a1"/>
    <w:pPr>
      <w:widowControl w:val="0"/>
      <w:wordWrap w:val="0"/>
      <w:overflowPunct/>
      <w:spacing w:before="240"/>
    </w:pPr>
    <w:rPr>
      <w:rFonts w:ascii="Palatino" w:eastAsia="Palatino" w:hAnsi="Tms Rmn"/>
    </w:rPr>
  </w:style>
  <w:style w:type="paragraph" w:customStyle="1" w:styleId="NormalTableText">
    <w:name w:val="Normal Table Text"/>
    <w:basedOn w:val="a1"/>
    <w:rPr>
      <w:rFonts w:ascii="Times New Roman" w:hAnsi="Times New Roman"/>
    </w:rPr>
  </w:style>
  <w:style w:type="character" w:styleId="af1">
    <w:name w:val="annotation reference"/>
    <w:semiHidden/>
    <w:rPr>
      <w:sz w:val="18"/>
      <w:szCs w:val="18"/>
    </w:rPr>
  </w:style>
  <w:style w:type="paragraph" w:styleId="af2">
    <w:name w:val="annotation text"/>
    <w:basedOn w:val="a1"/>
    <w:semiHidden/>
  </w:style>
  <w:style w:type="paragraph" w:customStyle="1" w:styleId="af3">
    <w:name w:val="표준 + 굴림"/>
    <w:aliases w:val="줄 간격: 최소 12 pt,11 pt"/>
    <w:basedOn w:val="B"/>
    <w:pPr>
      <w:kinsoku w:val="0"/>
      <w:overflowPunct w:val="0"/>
      <w:spacing w:line="0" w:lineRule="atLeast"/>
    </w:pPr>
    <w:rPr>
      <w:rFonts w:ascii="굴림" w:eastAsia="굴림" w:hAnsi="굴림"/>
    </w:rPr>
  </w:style>
  <w:style w:type="paragraph" w:customStyle="1" w:styleId="af4">
    <w:name w:val="설명"/>
    <w:basedOn w:val="a1"/>
    <w:pPr>
      <w:widowControl w:val="0"/>
      <w:wordWrap w:val="0"/>
      <w:overflowPunct/>
      <w:autoSpaceDE/>
      <w:autoSpaceDN/>
      <w:spacing w:after="60" w:line="360" w:lineRule="atLeast"/>
      <w:ind w:left="500"/>
      <w:jc w:val="both"/>
    </w:pPr>
    <w:rPr>
      <w:rFonts w:ascii="바탕체" w:eastAsia="바탕체" w:hAnsi="Times New Roman"/>
      <w:sz w:val="24"/>
    </w:rPr>
  </w:style>
  <w:style w:type="paragraph" w:customStyle="1" w:styleId="TimesNewRoman">
    <w:name w:val="표준 + Times New Roman"/>
    <w:aliases w:val="가운데"/>
    <w:basedOn w:val="20"/>
    <w:pPr>
      <w:numPr>
        <w:ilvl w:val="1"/>
      </w:numPr>
      <w:tabs>
        <w:tab w:val="num" w:pos="425"/>
      </w:tabs>
      <w:ind w:left="425" w:hanging="425"/>
      <w:jc w:val="both"/>
    </w:pPr>
    <w:rPr>
      <w:lang w:val="en-GB"/>
    </w:rPr>
  </w:style>
  <w:style w:type="paragraph" w:customStyle="1" w:styleId="font5">
    <w:name w:val="font5"/>
    <w:basedOn w:val="a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돋움" w:eastAsia="돋움" w:hAnsi="돋움" w:hint="eastAsia"/>
      <w:sz w:val="16"/>
      <w:szCs w:val="16"/>
    </w:rPr>
  </w:style>
  <w:style w:type="paragraph" w:styleId="HTML">
    <w:name w:val="HTML Preformatted"/>
    <w:basedOn w:val="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Arial Unicode MS" w:eastAsia="Arial Unicode MS" w:hAnsi="Arial Unicode MS" w:cs="Arial Unicode MS"/>
    </w:rPr>
  </w:style>
  <w:style w:type="paragraph" w:styleId="23">
    <w:name w:val="Body Text 2"/>
    <w:basedOn w:val="a1"/>
    <w:pPr>
      <w:spacing w:after="180" w:line="480" w:lineRule="auto"/>
    </w:pPr>
  </w:style>
  <w:style w:type="paragraph" w:styleId="24">
    <w:name w:val="Body Text Indent 2"/>
    <w:basedOn w:val="a1"/>
    <w:pPr>
      <w:overflowPunct/>
      <w:autoSpaceDE/>
      <w:autoSpaceDN/>
      <w:adjustRightInd/>
      <w:spacing w:before="120"/>
      <w:ind w:left="720"/>
      <w:textAlignment w:val="auto"/>
    </w:pPr>
    <w:rPr>
      <w:rFonts w:ascii="Arial" w:eastAsia="바탕" w:hAnsi="Arial"/>
      <w:i/>
      <w:iCs/>
      <w:color w:val="0000FF"/>
      <w:szCs w:val="24"/>
      <w:lang w:eastAsia="en-US"/>
    </w:rPr>
  </w:style>
  <w:style w:type="paragraph" w:customStyle="1" w:styleId="a0">
    <w:name w:val="들여쓰기(.)"/>
    <w:basedOn w:val="a1"/>
    <w:pPr>
      <w:widowControl w:val="0"/>
      <w:numPr>
        <w:ilvl w:val="1"/>
        <w:numId w:val="2"/>
      </w:numPr>
      <w:overflowPunct/>
      <w:autoSpaceDE/>
      <w:autoSpaceDN/>
      <w:adjustRightInd/>
      <w:spacing w:line="240" w:lineRule="atLeast"/>
      <w:jc w:val="both"/>
      <w:textAlignment w:val="auto"/>
    </w:pPr>
    <w:rPr>
      <w:rFonts w:ascii="Times New Roman" w:eastAsia="바탕" w:hAnsi="Times New Roman"/>
    </w:rPr>
  </w:style>
  <w:style w:type="paragraph" w:styleId="af5">
    <w:name w:val="Balloon Text"/>
    <w:basedOn w:val="a1"/>
    <w:semiHidden/>
    <w:rPr>
      <w:rFonts w:ascii="Arial" w:eastAsia="돋움" w:hAnsi="Arial"/>
      <w:sz w:val="18"/>
      <w:szCs w:val="18"/>
    </w:rPr>
  </w:style>
  <w:style w:type="paragraph" w:styleId="af6">
    <w:name w:val="Body Text Indent"/>
    <w:basedOn w:val="a1"/>
    <w:pPr>
      <w:overflowPunct/>
      <w:autoSpaceDE/>
      <w:autoSpaceDN/>
      <w:adjustRightInd/>
      <w:ind w:left="720"/>
      <w:textAlignment w:val="auto"/>
    </w:pPr>
    <w:rPr>
      <w:rFonts w:ascii="Arial" w:eastAsia="바탕" w:hAnsi="Arial"/>
      <w:sz w:val="22"/>
      <w:szCs w:val="24"/>
      <w:lang w:eastAsia="en-US"/>
    </w:rPr>
  </w:style>
  <w:style w:type="paragraph" w:customStyle="1" w:styleId="13">
    <w:name w:val="1"/>
    <w:basedOn w:val="a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af7">
    <w:name w:val="Normal (Web)"/>
    <w:basedOn w:val="a1"/>
    <w:uiPriority w:val="9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" w:hAnsi="굴림" w:cs="굴림"/>
      <w:color w:val="000000"/>
      <w:sz w:val="24"/>
      <w:szCs w:val="24"/>
    </w:rPr>
  </w:style>
  <w:style w:type="paragraph" w:customStyle="1" w:styleId="xl24">
    <w:name w:val="xl24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25">
    <w:name w:val="xl25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right"/>
      <w:textAlignment w:val="auto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26">
    <w:name w:val="xl26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27">
    <w:name w:val="xl27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28">
    <w:name w:val="xl28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29">
    <w:name w:val="xl29"/>
    <w:basedOn w:val="a1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30">
    <w:name w:val="xl30"/>
    <w:basedOn w:val="a1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31">
    <w:name w:val="xl31"/>
    <w:basedOn w:val="a1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32">
    <w:name w:val="xl32"/>
    <w:basedOn w:val="a1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33">
    <w:name w:val="xl33"/>
    <w:basedOn w:val="a1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34">
    <w:name w:val="xl34"/>
    <w:basedOn w:val="a1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35">
    <w:name w:val="xl35"/>
    <w:basedOn w:val="a1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36">
    <w:name w:val="xl36"/>
    <w:basedOn w:val="a1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xl37">
    <w:name w:val="xl37"/>
    <w:basedOn w:val="a1"/>
    <w:pPr>
      <w:pBdr>
        <w:left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돋움" w:eastAsia="돋움" w:hAnsi="돋움" w:cs="Arial Unicode MS" w:hint="eastAsia"/>
      <w:sz w:val="16"/>
      <w:szCs w:val="16"/>
    </w:rPr>
  </w:style>
  <w:style w:type="paragraph" w:customStyle="1" w:styleId="af8">
    <w:name w:val="큰제목"/>
    <w:basedOn w:val="a1"/>
    <w:autoRedefine/>
    <w:pPr>
      <w:widowControl w:val="0"/>
      <w:wordWrap w:val="0"/>
      <w:overflowPunct/>
      <w:adjustRightInd/>
      <w:spacing w:line="240" w:lineRule="exact"/>
      <w:jc w:val="both"/>
      <w:textAlignment w:val="auto"/>
    </w:pPr>
    <w:rPr>
      <w:rFonts w:ascii="굴림체" w:eastAsia="굴림체" w:hAnsi="굴림체"/>
      <w:kern w:val="2"/>
      <w:sz w:val="28"/>
      <w:szCs w:val="24"/>
    </w:rPr>
  </w:style>
  <w:style w:type="paragraph" w:customStyle="1" w:styleId="af9">
    <w:name w:val="두번째"/>
    <w:basedOn w:val="a1"/>
    <w:autoRedefine/>
    <w:pPr>
      <w:widowControl w:val="0"/>
      <w:tabs>
        <w:tab w:val="num" w:pos="820"/>
      </w:tabs>
      <w:wordWrap w:val="0"/>
      <w:overflowPunct/>
      <w:adjustRightInd/>
      <w:spacing w:line="240" w:lineRule="exact"/>
      <w:ind w:left="820" w:hanging="420"/>
      <w:jc w:val="both"/>
      <w:textAlignment w:val="auto"/>
    </w:pPr>
    <w:rPr>
      <w:rFonts w:ascii="굴림체" w:eastAsia="굴림체" w:hAnsi="굴림체"/>
      <w:kern w:val="2"/>
      <w:sz w:val="24"/>
      <w:szCs w:val="24"/>
    </w:rPr>
  </w:style>
  <w:style w:type="paragraph" w:customStyle="1" w:styleId="afa">
    <w:name w:val="세번째"/>
    <w:basedOn w:val="a1"/>
    <w:autoRedefine/>
    <w:pPr>
      <w:widowControl w:val="0"/>
      <w:tabs>
        <w:tab w:val="num" w:pos="820"/>
      </w:tabs>
      <w:wordWrap w:val="0"/>
      <w:overflowPunct/>
      <w:adjustRightInd/>
      <w:spacing w:line="240" w:lineRule="exact"/>
      <w:ind w:left="820" w:hanging="420"/>
      <w:jc w:val="both"/>
      <w:textAlignment w:val="auto"/>
    </w:pPr>
    <w:rPr>
      <w:rFonts w:ascii="굴림체" w:eastAsia="굴림체" w:hAnsi="굴림체"/>
      <w:kern w:val="2"/>
      <w:sz w:val="24"/>
      <w:szCs w:val="24"/>
    </w:rPr>
  </w:style>
  <w:style w:type="paragraph" w:customStyle="1" w:styleId="14">
    <w:name w:val="1)"/>
    <w:basedOn w:val="a1"/>
    <w:pPr>
      <w:widowControl w:val="0"/>
      <w:wordWrap w:val="0"/>
      <w:overflowPunct/>
      <w:autoSpaceDE/>
      <w:autoSpaceDN/>
      <w:spacing w:after="60" w:line="360" w:lineRule="atLeast"/>
      <w:ind w:left="1191" w:hanging="340"/>
      <w:jc w:val="both"/>
    </w:pPr>
    <w:rPr>
      <w:rFonts w:ascii="굴림" w:hAnsi="Times New Roman"/>
      <w:sz w:val="24"/>
    </w:rPr>
  </w:style>
  <w:style w:type="paragraph" w:customStyle="1" w:styleId="afb">
    <w:name w:val="표머리"/>
    <w:basedOn w:val="a1"/>
    <w:pPr>
      <w:overflowPunct/>
      <w:autoSpaceDE/>
      <w:autoSpaceDN/>
      <w:spacing w:line="360" w:lineRule="atLeast"/>
      <w:jc w:val="center"/>
      <w:textAlignment w:val="center"/>
    </w:pPr>
    <w:rPr>
      <w:rFonts w:ascii="굴림" w:hAnsi="Times New Roman"/>
      <w:b/>
    </w:rPr>
  </w:style>
  <w:style w:type="paragraph" w:customStyle="1" w:styleId="afc">
    <w:name w:val="표내부"/>
    <w:basedOn w:val="a1"/>
    <w:pPr>
      <w:overflowPunct/>
      <w:autoSpaceDE/>
      <w:autoSpaceDN/>
      <w:spacing w:line="240" w:lineRule="atLeast"/>
    </w:pPr>
    <w:rPr>
      <w:rFonts w:ascii="굴림" w:hAnsi="Times New Roman"/>
      <w:sz w:val="18"/>
    </w:rPr>
  </w:style>
  <w:style w:type="paragraph" w:customStyle="1" w:styleId="xl38">
    <w:name w:val="xl38"/>
    <w:basedOn w:val="a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CFFFF"/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으뜸체" w:eastAsia="으뜸체" w:hAnsi="Arial Unicode MS" w:cs="Arial Unicode MS" w:hint="eastAsia"/>
      <w:b/>
      <w:bCs/>
      <w:sz w:val="16"/>
      <w:szCs w:val="16"/>
    </w:rPr>
  </w:style>
  <w:style w:type="paragraph" w:customStyle="1" w:styleId="xl39">
    <w:name w:val="xl39"/>
    <w:basedOn w:val="a1"/>
    <w:pPr>
      <w:pBdr>
        <w:left w:val="single" w:sz="4" w:space="0" w:color="auto"/>
        <w:right w:val="single" w:sz="4" w:space="0" w:color="auto"/>
      </w:pBdr>
      <w:shd w:val="clear" w:color="auto" w:fill="CCFFFF"/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으뜸체" w:eastAsia="으뜸체" w:hAnsi="Arial Unicode MS" w:cs="Arial Unicode MS" w:hint="eastAsia"/>
      <w:b/>
      <w:bCs/>
      <w:sz w:val="16"/>
      <w:szCs w:val="16"/>
    </w:rPr>
  </w:style>
  <w:style w:type="paragraph" w:customStyle="1" w:styleId="xl40">
    <w:name w:val="xl40"/>
    <w:basedOn w:val="a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으뜸체" w:eastAsia="으뜸체" w:hAnsi="Arial Unicode MS" w:cs="Arial Unicode MS" w:hint="eastAsia"/>
      <w:b/>
      <w:bCs/>
      <w:sz w:val="16"/>
      <w:szCs w:val="16"/>
    </w:rPr>
  </w:style>
  <w:style w:type="paragraph" w:customStyle="1" w:styleId="xl41">
    <w:name w:val="xl41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으뜸체" w:eastAsia="으뜸체" w:hAnsi="Arial Unicode MS" w:cs="Arial Unicode MS" w:hint="eastAsia"/>
      <w:b/>
      <w:bCs/>
      <w:sz w:val="16"/>
      <w:szCs w:val="16"/>
    </w:rPr>
  </w:style>
  <w:style w:type="paragraph" w:styleId="afd">
    <w:name w:val="annotation subject"/>
    <w:basedOn w:val="af2"/>
    <w:next w:val="af2"/>
    <w:semiHidden/>
    <w:pPr>
      <w:widowControl w:val="0"/>
      <w:wordWrap w:val="0"/>
      <w:overflowPunct/>
      <w:adjustRightInd/>
      <w:textAlignment w:val="auto"/>
    </w:pPr>
    <w:rPr>
      <w:rFonts w:ascii="굴림" w:hAnsi="Times New Roman"/>
      <w:b/>
      <w:bCs/>
      <w:kern w:val="2"/>
      <w:szCs w:val="24"/>
    </w:rPr>
  </w:style>
  <w:style w:type="paragraph" w:styleId="2">
    <w:name w:val="List Bullet 2"/>
    <w:basedOn w:val="a1"/>
    <w:autoRedefine/>
    <w:pPr>
      <w:widowControl w:val="0"/>
      <w:numPr>
        <w:numId w:val="4"/>
      </w:numPr>
      <w:tabs>
        <w:tab w:val="clear" w:pos="927"/>
        <w:tab w:val="left" w:pos="176"/>
        <w:tab w:val="left" w:pos="540"/>
      </w:tabs>
      <w:wordWrap w:val="0"/>
      <w:overflowPunct/>
      <w:ind w:left="284"/>
      <w:jc w:val="both"/>
      <w:textAlignment w:val="auto"/>
    </w:pPr>
    <w:rPr>
      <w:rFonts w:ascii="굴림" w:hAnsi="Times New Roman"/>
      <w:spacing w:val="-8"/>
      <w:w w:val="90"/>
      <w:kern w:val="2"/>
      <w:sz w:val="24"/>
      <w:szCs w:val="24"/>
    </w:rPr>
  </w:style>
  <w:style w:type="paragraph" w:customStyle="1" w:styleId="3">
    <w:name w:val="글머리기호3"/>
    <w:basedOn w:val="2"/>
    <w:pPr>
      <w:numPr>
        <w:numId w:val="5"/>
      </w:numPr>
      <w:tabs>
        <w:tab w:val="clear" w:pos="530"/>
        <w:tab w:val="num" w:pos="425"/>
        <w:tab w:val="left" w:pos="540"/>
      </w:tabs>
      <w:ind w:left="425" w:hanging="425"/>
    </w:pPr>
  </w:style>
  <w:style w:type="paragraph" w:customStyle="1" w:styleId="15">
    <w:name w:val="본문 1"/>
    <w:basedOn w:val="a1"/>
    <w:pPr>
      <w:keepNext/>
      <w:widowControl w:val="0"/>
      <w:wordWrap w:val="0"/>
      <w:overflowPunct/>
      <w:autoSpaceDE/>
      <w:autoSpaceDN/>
      <w:ind w:left="425"/>
      <w:jc w:val="both"/>
      <w:textAlignment w:val="center"/>
    </w:pPr>
    <w:rPr>
      <w:rFonts w:ascii="굴림" w:hAnsi="Times New Roman"/>
      <w:kern w:val="28"/>
      <w:sz w:val="24"/>
    </w:rPr>
  </w:style>
  <w:style w:type="paragraph" w:customStyle="1" w:styleId="bodytext">
    <w:name w:val="bodytext"/>
    <w:basedOn w:val="a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character" w:customStyle="1" w:styleId="text2">
    <w:name w:val="text2"/>
    <w:basedOn w:val="a2"/>
  </w:style>
  <w:style w:type="paragraph" w:customStyle="1" w:styleId="afe">
    <w:name w:val="표 본문"/>
    <w:basedOn w:val="a1"/>
    <w:pPr>
      <w:widowControl w:val="0"/>
      <w:wordWrap w:val="0"/>
      <w:overflowPunct/>
      <w:autoSpaceDE/>
      <w:autoSpaceDN/>
      <w:adjustRightInd/>
      <w:textAlignment w:val="auto"/>
    </w:pPr>
    <w:rPr>
      <w:rFonts w:ascii="Times New Roman" w:eastAsia="굴림체" w:hAnsi="Times New Roman"/>
      <w:kern w:val="2"/>
    </w:rPr>
  </w:style>
  <w:style w:type="paragraph" w:styleId="aff">
    <w:name w:val="Normal Indent"/>
    <w:basedOn w:val="a1"/>
    <w:pPr>
      <w:widowControl w:val="0"/>
      <w:wordWrap w:val="0"/>
      <w:overflowPunct/>
      <w:autoSpaceDE/>
      <w:autoSpaceDN/>
      <w:spacing w:before="240" w:line="312" w:lineRule="auto"/>
      <w:ind w:firstLine="567"/>
      <w:jc w:val="both"/>
      <w:textAlignment w:val="auto"/>
    </w:pPr>
    <w:rPr>
      <w:rFonts w:ascii="CG Omega" w:hAnsi="CG Omega"/>
      <w:sz w:val="22"/>
    </w:rPr>
  </w:style>
  <w:style w:type="paragraph" w:customStyle="1" w:styleId="TableSmHeadingRight">
    <w:name w:val="Table_Sm_Heading_Right"/>
    <w:basedOn w:val="a1"/>
    <w:pPr>
      <w:keepNext/>
      <w:keepLines/>
      <w:overflowPunct/>
      <w:autoSpaceDE/>
      <w:autoSpaceDN/>
      <w:adjustRightInd/>
      <w:spacing w:before="60" w:after="40"/>
      <w:jc w:val="right"/>
      <w:textAlignment w:val="auto"/>
    </w:pPr>
    <w:rPr>
      <w:rFonts w:ascii="Futura Bk" w:eastAsia="바탕" w:hAnsi="Futura Bk"/>
      <w:b/>
      <w:sz w:val="16"/>
      <w:lang w:eastAsia="en-US"/>
    </w:rPr>
  </w:style>
  <w:style w:type="paragraph" w:customStyle="1" w:styleId="TableMedium">
    <w:name w:val="Table_Medium"/>
    <w:basedOn w:val="a1"/>
    <w:pPr>
      <w:overflowPunct/>
      <w:autoSpaceDE/>
      <w:autoSpaceDN/>
      <w:adjustRightInd/>
      <w:spacing w:before="40" w:after="40"/>
      <w:textAlignment w:val="auto"/>
    </w:pPr>
    <w:rPr>
      <w:rFonts w:ascii="Futura Bk" w:eastAsia="바탕" w:hAnsi="Futura Bk"/>
      <w:sz w:val="18"/>
      <w:lang w:eastAsia="en-US"/>
    </w:rPr>
  </w:style>
  <w:style w:type="character" w:customStyle="1" w:styleId="de">
    <w:name w:val="de"/>
    <w:basedOn w:val="a2"/>
  </w:style>
  <w:style w:type="paragraph" w:customStyle="1" w:styleId="hs3">
    <w:name w:val="hs3"/>
    <w:basedOn w:val="a1"/>
    <w:pPr>
      <w:overflowPunct/>
      <w:autoSpaceDE/>
      <w:autoSpaceDN/>
      <w:adjustRightInd/>
      <w:spacing w:line="432" w:lineRule="atLeast"/>
      <w:jc w:val="both"/>
      <w:textAlignment w:val="auto"/>
    </w:pPr>
    <w:rPr>
      <w:rFonts w:ascii="굴림체" w:eastAsia="굴림체" w:hAnsi="굴림체" w:cs="굴림"/>
      <w:b/>
      <w:bCs/>
      <w:color w:val="000000"/>
      <w:sz w:val="24"/>
      <w:szCs w:val="24"/>
    </w:rPr>
  </w:style>
  <w:style w:type="paragraph" w:customStyle="1" w:styleId="hs1">
    <w:name w:val="hs1"/>
    <w:basedOn w:val="a1"/>
    <w:pPr>
      <w:overflowPunct/>
      <w:autoSpaceDE/>
      <w:autoSpaceDN/>
      <w:adjustRightInd/>
      <w:spacing w:line="353" w:lineRule="atLeast"/>
      <w:ind w:left="800" w:hanging="300"/>
      <w:jc w:val="both"/>
      <w:textAlignment w:val="auto"/>
    </w:pPr>
    <w:rPr>
      <w:rFonts w:ascii="바탕체" w:eastAsia="바탕체" w:hAnsi="바탕체" w:cs="굴림"/>
      <w:color w:val="000000"/>
      <w:sz w:val="22"/>
      <w:szCs w:val="22"/>
    </w:rPr>
  </w:style>
  <w:style w:type="table" w:styleId="aff0">
    <w:name w:val="Table Grid"/>
    <w:basedOn w:val="a3"/>
    <w:rsid w:val="008B52E3"/>
    <w:pPr>
      <w:widowControl w:val="0"/>
      <w:wordWrap w:val="0"/>
      <w:autoSpaceDE w:val="0"/>
      <w:autoSpaceDN w:val="0"/>
      <w:jc w:val="both"/>
    </w:pPr>
    <w:rPr>
      <w:rFonts w:eastAsia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aliases w:val="Wingdings (기호),왼쪽:  0.75 cm,내어쓰기:  1.41 글자"/>
    <w:basedOn w:val="a1"/>
    <w:rsid w:val="0035198E"/>
    <w:pPr>
      <w:numPr>
        <w:numId w:val="8"/>
      </w:numPr>
    </w:pPr>
  </w:style>
  <w:style w:type="character" w:customStyle="1" w:styleId="1Char">
    <w:name w:val="제목 1 Char"/>
    <w:aliases w:val="TIPARND-제목1 Char"/>
    <w:link w:val="1"/>
    <w:rsid w:val="00A17945"/>
    <w:rPr>
      <w:rFonts w:ascii="맑은 고딕" w:eastAsia="맑은 고딕" w:hAnsi="맑은 고딕"/>
      <w:b/>
      <w:color w:val="000000"/>
      <w:sz w:val="24"/>
      <w:szCs w:val="24"/>
      <w:lang w:eastAsia="x-none"/>
    </w:rPr>
  </w:style>
  <w:style w:type="character" w:styleId="aff1">
    <w:name w:val="Emphasis"/>
    <w:qFormat/>
    <w:rsid w:val="00A01A1D"/>
    <w:rPr>
      <w:i/>
      <w:iCs/>
    </w:rPr>
  </w:style>
  <w:style w:type="paragraph" w:customStyle="1" w:styleId="hs8">
    <w:name w:val="hs8"/>
    <w:basedOn w:val="a1"/>
    <w:rsid w:val="007D6B61"/>
    <w:pPr>
      <w:overflowPunct/>
      <w:autoSpaceDE/>
      <w:autoSpaceDN/>
      <w:adjustRightInd/>
      <w:spacing w:line="257" w:lineRule="atLeast"/>
      <w:jc w:val="both"/>
      <w:textAlignment w:val="auto"/>
    </w:pPr>
    <w:rPr>
      <w:rFonts w:ascii="바탕" w:eastAsia="바탕" w:hAnsi="바탕" w:cs="굴림"/>
      <w:color w:val="000000"/>
      <w:sz w:val="16"/>
      <w:szCs w:val="16"/>
    </w:rPr>
  </w:style>
  <w:style w:type="paragraph" w:customStyle="1" w:styleId="hs7">
    <w:name w:val="hs7"/>
    <w:basedOn w:val="a1"/>
    <w:rsid w:val="007D6B61"/>
    <w:pPr>
      <w:overflowPunct/>
      <w:autoSpaceDE/>
      <w:autoSpaceDN/>
      <w:adjustRightInd/>
      <w:spacing w:line="320" w:lineRule="atLeast"/>
      <w:jc w:val="center"/>
      <w:textAlignment w:val="auto"/>
    </w:pPr>
    <w:rPr>
      <w:rFonts w:ascii="바탕" w:eastAsia="바탕" w:hAnsi="바탕" w:cs="굴림"/>
      <w:color w:val="000000"/>
    </w:rPr>
  </w:style>
  <w:style w:type="paragraph" w:customStyle="1" w:styleId="hs6">
    <w:name w:val="hs6"/>
    <w:basedOn w:val="a1"/>
    <w:rsid w:val="007D6B61"/>
    <w:pPr>
      <w:overflowPunct/>
      <w:autoSpaceDE/>
      <w:autoSpaceDN/>
      <w:adjustRightInd/>
      <w:spacing w:line="320" w:lineRule="atLeast"/>
      <w:jc w:val="center"/>
      <w:textAlignment w:val="auto"/>
    </w:pPr>
    <w:rPr>
      <w:rFonts w:ascii="바탕" w:eastAsia="바탕" w:hAnsi="바탕" w:cs="굴림"/>
      <w:color w:val="000000"/>
    </w:rPr>
  </w:style>
  <w:style w:type="paragraph" w:customStyle="1" w:styleId="hs5">
    <w:name w:val="hs5"/>
    <w:basedOn w:val="a1"/>
    <w:rsid w:val="007D6B61"/>
    <w:pPr>
      <w:overflowPunct/>
      <w:autoSpaceDE/>
      <w:autoSpaceDN/>
      <w:adjustRightInd/>
      <w:spacing w:line="353" w:lineRule="atLeast"/>
      <w:jc w:val="center"/>
      <w:textAlignment w:val="auto"/>
    </w:pPr>
    <w:rPr>
      <w:rFonts w:ascii="바탕" w:eastAsia="바탕" w:hAnsi="바탕" w:cs="굴림"/>
      <w:color w:val="000000"/>
      <w:sz w:val="22"/>
      <w:szCs w:val="22"/>
    </w:rPr>
  </w:style>
  <w:style w:type="paragraph" w:customStyle="1" w:styleId="hs4">
    <w:name w:val="hs4"/>
    <w:basedOn w:val="a1"/>
    <w:rsid w:val="007D6B61"/>
    <w:pPr>
      <w:overflowPunct/>
      <w:autoSpaceDE/>
      <w:autoSpaceDN/>
      <w:adjustRightInd/>
      <w:spacing w:line="353" w:lineRule="atLeast"/>
      <w:jc w:val="center"/>
      <w:textAlignment w:val="auto"/>
    </w:pPr>
    <w:rPr>
      <w:rFonts w:ascii="바탕" w:eastAsia="바탕" w:hAnsi="바탕" w:cs="굴림"/>
      <w:color w:val="000000"/>
      <w:sz w:val="22"/>
      <w:szCs w:val="22"/>
    </w:rPr>
  </w:style>
  <w:style w:type="paragraph" w:customStyle="1" w:styleId="hs2">
    <w:name w:val="hs2"/>
    <w:basedOn w:val="a1"/>
    <w:rsid w:val="007D6B61"/>
    <w:pPr>
      <w:overflowPunct/>
      <w:autoSpaceDE/>
      <w:autoSpaceDN/>
      <w:adjustRightInd/>
      <w:spacing w:line="353" w:lineRule="atLeast"/>
      <w:jc w:val="center"/>
      <w:textAlignment w:val="auto"/>
    </w:pPr>
    <w:rPr>
      <w:rFonts w:ascii="바탕" w:eastAsia="바탕" w:hAnsi="바탕" w:cs="굴림"/>
      <w:color w:val="000000"/>
      <w:sz w:val="22"/>
      <w:szCs w:val="22"/>
    </w:rPr>
  </w:style>
  <w:style w:type="character" w:customStyle="1" w:styleId="3Char">
    <w:name w:val="제목 3 Char"/>
    <w:aliases w:val="Table Attribute Heading Char,3 Char"/>
    <w:link w:val="30"/>
    <w:rsid w:val="0055381D"/>
    <w:rPr>
      <w:rFonts w:ascii="맑은 고딕" w:eastAsia="맑은 고딕" w:hAnsi="맑은 고딕"/>
      <w:b/>
      <w:lang w:val="x-none" w:eastAsia="x-none"/>
    </w:rPr>
  </w:style>
  <w:style w:type="character" w:styleId="aff2">
    <w:name w:val="Strong"/>
    <w:qFormat/>
    <w:rsid w:val="00996FF0"/>
    <w:rPr>
      <w:b/>
      <w:bCs/>
    </w:rPr>
  </w:style>
  <w:style w:type="character" w:styleId="aff3">
    <w:name w:val="Placeholder Text"/>
    <w:uiPriority w:val="99"/>
    <w:semiHidden/>
    <w:rsid w:val="00D76F0A"/>
    <w:rPr>
      <w:color w:val="808080"/>
    </w:rPr>
  </w:style>
  <w:style w:type="paragraph" w:styleId="aff4">
    <w:name w:val="List Paragraph"/>
    <w:basedOn w:val="a1"/>
    <w:uiPriority w:val="34"/>
    <w:qFormat/>
    <w:rsid w:val="005E5637"/>
    <w:pPr>
      <w:ind w:leftChars="400" w:left="80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5"/>
    <w:uiPriority w:val="99"/>
    <w:rsid w:val="00214CBF"/>
    <w:rPr>
      <w:rFonts w:ascii="Book Antiqua" w:eastAsia="굴림" w:hAnsi="Book Antiqua"/>
    </w:rPr>
  </w:style>
  <w:style w:type="paragraph" w:customStyle="1" w:styleId="0">
    <w:name w:val="제목 0"/>
    <w:aliases w:val="H0,level0"/>
    <w:basedOn w:val="TIPARND-0"/>
    <w:autoRedefine/>
    <w:qFormat/>
    <w:rsid w:val="00141A02"/>
    <w:pPr>
      <w:pageBreakBefore/>
      <w:tabs>
        <w:tab w:val="num" w:pos="397"/>
      </w:tabs>
      <w:ind w:hangingChars="213" w:hanging="213"/>
    </w:pPr>
  </w:style>
  <w:style w:type="paragraph" w:styleId="TOC">
    <w:name w:val="TOC Heading"/>
    <w:basedOn w:val="1"/>
    <w:next w:val="a1"/>
    <w:uiPriority w:val="39"/>
    <w:semiHidden/>
    <w:unhideWhenUsed/>
    <w:qFormat/>
    <w:rsid w:val="00575B2D"/>
    <w:p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bCs/>
      <w:color w:val="365F91"/>
      <w:sz w:val="28"/>
      <w:szCs w:val="28"/>
      <w:lang w:eastAsia="ko-KR"/>
    </w:rPr>
  </w:style>
  <w:style w:type="paragraph" w:styleId="aff5">
    <w:name w:val="endnote text"/>
    <w:basedOn w:val="a1"/>
    <w:link w:val="Char0"/>
    <w:rsid w:val="00A51A6C"/>
    <w:pPr>
      <w:snapToGrid w:val="0"/>
    </w:pPr>
    <w:rPr>
      <w:lang w:val="x-none" w:eastAsia="x-none"/>
    </w:rPr>
  </w:style>
  <w:style w:type="character" w:customStyle="1" w:styleId="Char0">
    <w:name w:val="미주 텍스트 Char"/>
    <w:link w:val="aff5"/>
    <w:rsid w:val="00A51A6C"/>
    <w:rPr>
      <w:rFonts w:ascii="Book Antiqua" w:eastAsia="굴림" w:hAnsi="Book Antiqua"/>
    </w:rPr>
  </w:style>
  <w:style w:type="character" w:styleId="aff6">
    <w:name w:val="endnote reference"/>
    <w:rsid w:val="00A51A6C"/>
    <w:rPr>
      <w:vertAlign w:val="superscript"/>
    </w:rPr>
  </w:style>
  <w:style w:type="paragraph" w:customStyle="1" w:styleId="TIPAIBB1">
    <w:name w:val="TIPAIBB_제목1"/>
    <w:basedOn w:val="1"/>
    <w:link w:val="TIPAIBB1Char"/>
    <w:qFormat/>
    <w:rsid w:val="00287B86"/>
    <w:rPr>
      <w:sz w:val="28"/>
      <w:szCs w:val="28"/>
    </w:rPr>
  </w:style>
  <w:style w:type="character" w:customStyle="1" w:styleId="TIPAIBB1Char">
    <w:name w:val="TIPAIBB_제목1 Char"/>
    <w:link w:val="TIPAIBB1"/>
    <w:rsid w:val="00287B86"/>
    <w:rPr>
      <w:rFonts w:ascii="맑은 고딕" w:eastAsia="맑은 고딕" w:hAnsi="맑은 고딕"/>
      <w:b/>
      <w:color w:val="000000"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04048\LOCALS~1\Temp\&#53596;&#54540;&#47551;%20&#51089;&#49457;%20&#54364;&#51456;%20&#50577;&#49885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2334D-102C-406F-BC02-8E02EEF68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템플릿 작성 표준 양식</Template>
  <TotalTime>28</TotalTime>
  <Pages>1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클라우드 사용계획서</vt:lpstr>
    </vt:vector>
  </TitlesOfParts>
  <Manager>전영재</Manager>
  <Company>에스알센터</Company>
  <LinksUpToDate>false</LinksUpToDate>
  <CharactersWithSpaces>3162</CharactersWithSpaces>
  <SharedDoc>false</SharedDoc>
  <HyperlinkBase/>
  <HLinks>
    <vt:vector size="294" baseType="variant">
      <vt:variant>
        <vt:i4>1310774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_Toc355004021</vt:lpwstr>
      </vt:variant>
      <vt:variant>
        <vt:i4>1310774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_Toc355004020</vt:lpwstr>
      </vt:variant>
      <vt:variant>
        <vt:i4>1507382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_Toc355004019</vt:lpwstr>
      </vt:variant>
      <vt:variant>
        <vt:i4>1507382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_Toc355004018</vt:lpwstr>
      </vt:variant>
      <vt:variant>
        <vt:i4>1507382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_Toc355004017</vt:lpwstr>
      </vt:variant>
      <vt:variant>
        <vt:i4>1507382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_Toc355004016</vt:lpwstr>
      </vt:variant>
      <vt:variant>
        <vt:i4>1507382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_Toc355004015</vt:lpwstr>
      </vt:variant>
      <vt:variant>
        <vt:i4>1507382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_Toc355004014</vt:lpwstr>
      </vt:variant>
      <vt:variant>
        <vt:i4>1507382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_Toc355004013</vt:lpwstr>
      </vt:variant>
      <vt:variant>
        <vt:i4>1507382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_Toc355004012</vt:lpwstr>
      </vt:variant>
      <vt:variant>
        <vt:i4>1507382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_Toc355004011</vt:lpwstr>
      </vt:variant>
      <vt:variant>
        <vt:i4>1507382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_Toc355004010</vt:lpwstr>
      </vt:variant>
      <vt:variant>
        <vt:i4>1441846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_Toc355004009</vt:lpwstr>
      </vt:variant>
      <vt:variant>
        <vt:i4>1441846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_Toc355004008</vt:lpwstr>
      </vt:variant>
      <vt:variant>
        <vt:i4>1441846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_Toc355004007</vt:lpwstr>
      </vt:variant>
      <vt:variant>
        <vt:i4>1441846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_Toc355004006</vt:lpwstr>
      </vt:variant>
      <vt:variant>
        <vt:i4>1441846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_Toc355004005</vt:lpwstr>
      </vt:variant>
      <vt:variant>
        <vt:i4>1441846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_Toc355004004</vt:lpwstr>
      </vt:variant>
      <vt:variant>
        <vt:i4>1441846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_Toc355004003</vt:lpwstr>
      </vt:variant>
      <vt:variant>
        <vt:i4>1441846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_Toc355004002</vt:lpwstr>
      </vt:variant>
      <vt:variant>
        <vt:i4>1441846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_Toc355004001</vt:lpwstr>
      </vt:variant>
      <vt:variant>
        <vt:i4>1441846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_Toc355004000</vt:lpwstr>
      </vt:variant>
      <vt:variant>
        <vt:i4>1572927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_Toc355003999</vt:lpwstr>
      </vt:variant>
      <vt:variant>
        <vt:i4>1572927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_Toc355003998</vt:lpwstr>
      </vt:variant>
      <vt:variant>
        <vt:i4>1572927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_Toc355003997</vt:lpwstr>
      </vt:variant>
      <vt:variant>
        <vt:i4>1572927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_Toc355003996</vt:lpwstr>
      </vt:variant>
      <vt:variant>
        <vt:i4>1572927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_Toc355003995</vt:lpwstr>
      </vt:variant>
      <vt:variant>
        <vt:i4>1572927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_Toc355003994</vt:lpwstr>
      </vt:variant>
      <vt:variant>
        <vt:i4>1572927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_Toc355003993</vt:lpwstr>
      </vt:variant>
      <vt:variant>
        <vt:i4>1572927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_Toc355003992</vt:lpwstr>
      </vt:variant>
      <vt:variant>
        <vt:i4>1572927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_Toc355003991</vt:lpwstr>
      </vt:variant>
      <vt:variant>
        <vt:i4>1572927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_Toc355003990</vt:lpwstr>
      </vt:variant>
      <vt:variant>
        <vt:i4>1638463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_Toc355003989</vt:lpwstr>
      </vt:variant>
      <vt:variant>
        <vt:i4>1638463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_Toc355003988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_Toc355003987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_Toc355003986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_Toc355003985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_Toc355003984</vt:lpwstr>
      </vt:variant>
      <vt:variant>
        <vt:i4>1638463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_Toc355003983</vt:lpwstr>
      </vt:variant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_Toc355003982</vt:lpwstr>
      </vt:variant>
      <vt:variant>
        <vt:i4>1638463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_Toc355003981</vt:lpwstr>
      </vt:variant>
      <vt:variant>
        <vt:i4>1638463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_Toc355003980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_Toc355003979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_Toc355003978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_Toc355003977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_Toc355003976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_Toc355003975</vt:lpwstr>
      </vt:variant>
      <vt:variant>
        <vt:i4>1441855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_Toc355003974</vt:lpwstr>
      </vt:variant>
      <vt:variant>
        <vt:i4>1441855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_Toc355003973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클라우드 사용계획서</dc:title>
  <dc:subject>클라우드 사용계획서</dc:subject>
  <cp:keywords>계획서</cp:keywords>
  <dc:description>클라우드, 사용계획서, 계획서</dc:description>
  <cp:lastModifiedBy>USER</cp:lastModifiedBy>
  <cp:revision>11</cp:revision>
  <cp:lastPrinted>2012-10-03T10:22:00Z</cp:lastPrinted>
  <dcterms:created xsi:type="dcterms:W3CDTF">2022-08-02T05:40:00Z</dcterms:created>
  <dcterms:modified xsi:type="dcterms:W3CDTF">2023-09-16T00:45:00Z</dcterms:modified>
  <cp:category/>
</cp:coreProperties>
</file>